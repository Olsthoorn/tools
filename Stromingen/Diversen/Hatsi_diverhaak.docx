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2A56" w14:textId="0CBA0A37" w:rsidR="009E3302" w:rsidRPr="00596AEA" w:rsidRDefault="009E3302" w:rsidP="009E3302">
      <w:pPr>
        <w:pStyle w:val="Title"/>
      </w:pPr>
      <w:proofErr w:type="spellStart"/>
      <w:r>
        <w:t>Hatsi</w:t>
      </w:r>
      <w:proofErr w:type="spellEnd"/>
      <w:r>
        <w:t xml:space="preserve">-kD </w:t>
      </w:r>
      <w:r w:rsidR="00FE0A80">
        <w:t xml:space="preserve">De </w:t>
      </w:r>
      <w:proofErr w:type="spellStart"/>
      <w:r w:rsidR="00FE0A80">
        <w:t>diverhaak</w:t>
      </w:r>
      <w:proofErr w:type="spellEnd"/>
    </w:p>
    <w:p w14:paraId="0E0CD8CC" w14:textId="747CB6BB" w:rsidR="009E3302" w:rsidRPr="00777527" w:rsidRDefault="0099711C" w:rsidP="009E3302">
      <w:pPr>
        <w:pStyle w:val="Authors"/>
      </w:pPr>
      <w:proofErr w:type="spellStart"/>
      <w:r>
        <w:t>Piere</w:t>
      </w:r>
      <w:proofErr w:type="spellEnd"/>
      <w:r>
        <w:t xml:space="preserve"> Kamps en </w:t>
      </w:r>
      <w:r w:rsidR="009E3302">
        <w:t xml:space="preserve">Theo Olsthoorn </w:t>
      </w:r>
    </w:p>
    <w:p w14:paraId="5AB48405" w14:textId="37EFBA23" w:rsidR="00FE0A80" w:rsidRDefault="00FE0A80" w:rsidP="00742035">
      <w:pPr>
        <w:pStyle w:val="BodyText"/>
        <w:spacing w:line="292" w:lineRule="auto"/>
        <w:ind w:left="1040" w:right="855"/>
        <w:rPr>
          <w:color w:val="4A4A49"/>
          <w:w w:val="105"/>
        </w:rPr>
      </w:pPr>
      <w:r>
        <w:rPr>
          <w:color w:val="4A4A49"/>
          <w:w w:val="105"/>
        </w:rPr>
        <w:t xml:space="preserve">Heel lang geleden hadden we bij Waternet nog niet zoveel divers (grondwaterstandloggers). Het ophangen van die dingen in peilput met de doppen die Van Essen daarbij leverde bleek problematisch, om niet te zeggen catastrofaal. Je kon ze op of half in de bovenrand van een peilbuis leggen of vastdraaien, maar de diameter van onze 1500 of zo Peilbuizen die over zowat en eeuw zijn geplaatst verschilt nogal en zo kon het makkelijk gebeuren dat zo’n dop met diver en al in de peilput viel, zonk en er niet meer uit te krijgen was. Er was nog een ander probleem. De </w:t>
      </w:r>
      <w:proofErr w:type="gramStart"/>
      <w:r>
        <w:rPr>
          <w:color w:val="4A4A49"/>
          <w:w w:val="105"/>
        </w:rPr>
        <w:t>rvs kabel</w:t>
      </w:r>
      <w:proofErr w:type="gramEnd"/>
      <w:r>
        <w:rPr>
          <w:color w:val="4A4A49"/>
          <w:w w:val="105"/>
        </w:rPr>
        <w:t xml:space="preserve"> waar de diver aan hing, zat onderaan de dop aan een ringetje geknoopt. Deze ringetjes bleken niet allemaal van RVS. En een </w:t>
      </w:r>
      <w:proofErr w:type="gramStart"/>
      <w:r>
        <w:rPr>
          <w:color w:val="4A4A49"/>
          <w:w w:val="105"/>
        </w:rPr>
        <w:t>RVS kabel</w:t>
      </w:r>
      <w:proofErr w:type="gramEnd"/>
      <w:r>
        <w:rPr>
          <w:color w:val="4A4A49"/>
          <w:w w:val="105"/>
        </w:rPr>
        <w:t xml:space="preserve"> aan een ijzeren ringetje is geen goed idee, want dat ringetje rot binnen een paar weken door en dan ligt de diver ook op de bodem van de peilbuis. Ergo er moest iets anders komen. Fool proef, zo simpel mogelijk, stevig en duurzaam. Na een middagje bij elkaar zitten en allerlei oplossingen bedacht te hebben zijn we op de “</w:t>
      </w:r>
      <w:proofErr w:type="spellStart"/>
      <w:r>
        <w:rPr>
          <w:color w:val="4A4A49"/>
          <w:w w:val="105"/>
        </w:rPr>
        <w:t>diverhaak</w:t>
      </w:r>
      <w:proofErr w:type="spellEnd"/>
      <w:r>
        <w:rPr>
          <w:color w:val="4A4A49"/>
          <w:w w:val="105"/>
        </w:rPr>
        <w:t>” gekomen. Deze</w:t>
      </w:r>
      <w:r w:rsidR="0099711C">
        <w:rPr>
          <w:color w:val="4A4A49"/>
          <w:w w:val="105"/>
        </w:rPr>
        <w:t xml:space="preserve"> is gemaakt </w:t>
      </w:r>
      <w:r>
        <w:rPr>
          <w:color w:val="4A4A49"/>
          <w:w w:val="105"/>
        </w:rPr>
        <w:t xml:space="preserve">uit een stuk rvs staaf </w:t>
      </w:r>
      <w:r w:rsidR="0099711C">
        <w:rPr>
          <w:color w:val="4A4A49"/>
          <w:w w:val="105"/>
        </w:rPr>
        <w:t xml:space="preserve">@@ cm lang en </w:t>
      </w:r>
      <w:r>
        <w:rPr>
          <w:color w:val="4A4A49"/>
          <w:w w:val="105"/>
        </w:rPr>
        <w:t xml:space="preserve">van @@ mm dat </w:t>
      </w:r>
      <w:r w:rsidR="0099711C">
        <w:rPr>
          <w:color w:val="4A4A49"/>
          <w:w w:val="105"/>
        </w:rPr>
        <w:t xml:space="preserve">eenvoudig wordt gebogen in de vorm van de haak in afbeelding 1. De haak past op elke peilbuis, kan er nooit invallen, kan gemakkelijk even opzij worden gehangen voor een handmeting en roest niet, is goedkoop. Het kabeltje kan er gemakkelijk aan vast worden gemaakt en kan er niet afglijden. Wij hebben er sindsdien vele honderden in gebruik. Er zit wellicht een klein nadeel aan, soms vergeet de </w:t>
      </w:r>
      <w:proofErr w:type="spellStart"/>
      <w:r w:rsidR="0099711C">
        <w:rPr>
          <w:color w:val="4A4A49"/>
          <w:w w:val="105"/>
        </w:rPr>
        <w:t>peiler</w:t>
      </w:r>
      <w:proofErr w:type="spellEnd"/>
      <w:r w:rsidR="0099711C">
        <w:rPr>
          <w:color w:val="4A4A49"/>
          <w:w w:val="105"/>
        </w:rPr>
        <w:t xml:space="preserve"> om de haak die even opzij aan de buis wordt gehangen afbeelding</w:t>
      </w:r>
      <w:proofErr w:type="gramStart"/>
      <w:r w:rsidR="0099711C">
        <w:rPr>
          <w:color w:val="4A4A49"/>
          <w:w w:val="105"/>
        </w:rPr>
        <w:t xml:space="preserve"> ..</w:t>
      </w:r>
      <w:proofErr w:type="gramEnd"/>
      <w:r w:rsidR="0099711C">
        <w:rPr>
          <w:color w:val="4A4A49"/>
          <w:w w:val="105"/>
        </w:rPr>
        <w:t xml:space="preserve">, de haak weer terug te hangen. Dit is altijd direct te zien aan de metingen, die lijken dan aan te geven dat de waterstand na een peiling 10 cm is gezakt en ook weer plotseling 10 cm stijgt bij de volgende peiling wanneer de </w:t>
      </w:r>
      <w:proofErr w:type="spellStart"/>
      <w:r w:rsidR="0099711C">
        <w:rPr>
          <w:color w:val="4A4A49"/>
          <w:w w:val="105"/>
        </w:rPr>
        <w:t>peiler</w:t>
      </w:r>
      <w:proofErr w:type="spellEnd"/>
      <w:r w:rsidR="0099711C">
        <w:rPr>
          <w:color w:val="4A4A49"/>
          <w:w w:val="105"/>
        </w:rPr>
        <w:t xml:space="preserve"> het wel weer terughangt.</w:t>
      </w:r>
    </w:p>
    <w:p w14:paraId="3A2917A3" w14:textId="336E20ED" w:rsidR="009E3302" w:rsidRPr="009E3302" w:rsidRDefault="009E3302" w:rsidP="00D300B9">
      <w:pPr>
        <w:pStyle w:val="Normaal"/>
        <w:sectPr w:rsidR="009E3302" w:rsidRPr="009E3302" w:rsidSect="009E3302">
          <w:footerReference w:type="even" r:id="rId7"/>
          <w:footerReference w:type="default" r:id="rId8"/>
          <w:pgSz w:w="9640" w:h="13610"/>
          <w:pgMar w:top="840" w:right="0" w:bottom="800" w:left="660" w:header="0" w:footer="611" w:gutter="0"/>
          <w:cols w:space="708"/>
        </w:sectPr>
      </w:pPr>
    </w:p>
    <w:p w14:paraId="2D2AE0E7" w14:textId="5BBBBBAB" w:rsidR="004024E5" w:rsidRPr="009670FB" w:rsidRDefault="00D300B9">
      <w:pPr>
        <w:pStyle w:val="BodyText"/>
        <w:spacing w:before="4"/>
        <w:rPr>
          <w:rFonts w:ascii="Times New Roman"/>
        </w:rPr>
      </w:pPr>
      <w:r w:rsidRPr="00596AEA">
        <w:rPr>
          <w:noProof/>
        </w:rPr>
        <w:lastRenderedPageBreak/>
        <mc:AlternateContent>
          <mc:Choice Requires="wpg">
            <w:drawing>
              <wp:anchor distT="0" distB="0" distL="114300" distR="114300" simplePos="0" relativeHeight="251659264" behindDoc="0" locked="0" layoutInCell="1" allowOverlap="1" wp14:anchorId="4C1B6D9B" wp14:editId="5348AF05">
                <wp:simplePos x="0" y="0"/>
                <wp:positionH relativeFrom="page">
                  <wp:posOffset>419100</wp:posOffset>
                </wp:positionH>
                <wp:positionV relativeFrom="page">
                  <wp:posOffset>812165</wp:posOffset>
                </wp:positionV>
                <wp:extent cx="4860290" cy="3110230"/>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BB86E" w14:textId="77777777" w:rsidR="00D300B9" w:rsidRDefault="00D300B9" w:rsidP="00D300B9">
                              <w:pPr>
                                <w:spacing w:before="132"/>
                                <w:ind w:left="170"/>
                                <w:rPr>
                                  <w:rFonts w:ascii="Arial"/>
                                  <w:b/>
                                </w:rPr>
                              </w:pPr>
                              <w:r>
                                <w:rPr>
                                  <w:rFonts w:ascii="Arial"/>
                                  <w:b/>
                                  <w:color w:val="FFFFFF"/>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color w:val="FFFFFF"/>
                                  <w:sz w:val="17"/>
                                </w:rPr>
                                <w:t>THEO OLSTHOORN</w:t>
                              </w:r>
                            </w:p>
                            <w:p w14:paraId="2A188DD3" w14:textId="77777777" w:rsidR="00D300B9" w:rsidRDefault="00D300B9" w:rsidP="00D300B9">
                              <w:pPr>
                                <w:ind w:left="170"/>
                                <w:rPr>
                                  <w:rFonts w:ascii="Arial"/>
                                  <w:sz w:val="17"/>
                                </w:rPr>
                              </w:pPr>
                              <w:r>
                                <w:rPr>
                                  <w:rFonts w:ascii="Arial"/>
                                  <w:color w:val="FFFFFF"/>
                                  <w:sz w:val="17"/>
                                </w:rPr>
                                <w:t xml:space="preserve">Emeritus </w:t>
                              </w:r>
                              <w:proofErr w:type="gramStart"/>
                              <w:r>
                                <w:rPr>
                                  <w:rFonts w:ascii="Arial"/>
                                  <w:color w:val="FFFFFF"/>
                                  <w:sz w:val="17"/>
                                </w:rPr>
                                <w:t>Waternet /</w:t>
                              </w:r>
                              <w:proofErr w:type="gramEnd"/>
                              <w:r>
                                <w:rPr>
                                  <w:rFonts w:ascii="Arial"/>
                                  <w:color w:val="FFFFFF"/>
                                  <w:sz w:val="17"/>
                                </w:rPr>
                                <w:t xml:space="preserve"> TUDelft</w:t>
                              </w:r>
                            </w:p>
                            <w:p w14:paraId="0B059DB7" w14:textId="77777777" w:rsidR="00D300B9" w:rsidRPr="009670FB" w:rsidRDefault="00D300B9" w:rsidP="00D300B9">
                              <w:pPr>
                                <w:spacing w:before="44" w:line="292" w:lineRule="auto"/>
                                <w:ind w:firstLine="170"/>
                                <w:rPr>
                                  <w:sz w:val="17"/>
                                </w:rPr>
                              </w:pPr>
                              <w:proofErr w:type="gramStart"/>
                              <w:r>
                                <w:rPr>
                                  <w:color w:val="FFFFFF"/>
                                  <w:w w:val="105"/>
                                  <w:sz w:val="17"/>
                                </w:rPr>
                                <w:t>tolsthoorn@gmail.com</w:t>
                              </w:r>
                              <w:proofErr w:type="gram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B6D9B" id="Group 3" o:spid="_x0000_s1026" style="position:absolute;margin-left:33pt;margin-top:63.95pt;width:382.7pt;height:244.9pt;z-index:251659264;mso-position-horizontal-relative:page;mso-position-vertical-relative:page" coordorigin="1700,850" coordsize="7654,4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">
                <v:rect id="Rectangle 5" o:spid="_x0000_s1027" style="position:absolute;left:8787;top:3741;width:567;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" stroked="f"/>
                <v:shapetype id="_x0000_t202" coordsize="21600,21600" o:spt="202" path="m,l,21600r21600,l21600,xe">
                  <v:stroke joinstyle="miter"/>
                  <v:path gradientshapeok="t" o:connecttype="rect"/>
                </v:shapetype>
                <v:shape id="Text Box 4" o:spid="_x0000_s1028" type="#_x0000_t202" style="position:absolute;left:1700;top:850;width:7087;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" fillcolor="#a0cbee" stroked="f">
                  <v:textbox inset="0,0,0,0">
                    <w:txbxContent>
                      <w:p w14:paraId="582BB86E" w14:textId="77777777" w:rsidR="00D300B9" w:rsidRDefault="00D300B9" w:rsidP="00D300B9">
                        <w:pPr>
                          <w:spacing w:before="132"/>
                          <w:ind w:left="170"/>
                          <w:rPr>
                            <w:rFonts w:ascii="Arial"/>
                            <w:b/>
                          </w:rPr>
                        </w:pPr>
                        <w:r>
                          <w:rPr>
                            <w:rFonts w:ascii="Arial"/>
                            <w:b/>
                            <w:color w:val="FFFFFF"/>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color w:val="FFFFFF"/>
                            <w:sz w:val="17"/>
                          </w:rPr>
                          <w:t>THEO OLSTHOORN</w:t>
                        </w:r>
                      </w:p>
                      <w:p w14:paraId="2A188DD3" w14:textId="77777777" w:rsidR="00D300B9" w:rsidRDefault="00D300B9" w:rsidP="00D300B9">
                        <w:pPr>
                          <w:ind w:left="170"/>
                          <w:rPr>
                            <w:rFonts w:ascii="Arial"/>
                            <w:sz w:val="17"/>
                          </w:rPr>
                        </w:pPr>
                        <w:r>
                          <w:rPr>
                            <w:rFonts w:ascii="Arial"/>
                            <w:color w:val="FFFFFF"/>
                            <w:sz w:val="17"/>
                          </w:rPr>
                          <w:t xml:space="preserve">Emeritus </w:t>
                        </w:r>
                        <w:proofErr w:type="gramStart"/>
                        <w:r>
                          <w:rPr>
                            <w:rFonts w:ascii="Arial"/>
                            <w:color w:val="FFFFFF"/>
                            <w:sz w:val="17"/>
                          </w:rPr>
                          <w:t>Waternet /</w:t>
                        </w:r>
                        <w:proofErr w:type="gramEnd"/>
                        <w:r>
                          <w:rPr>
                            <w:rFonts w:ascii="Arial"/>
                            <w:color w:val="FFFFFF"/>
                            <w:sz w:val="17"/>
                          </w:rPr>
                          <w:t xml:space="preserve"> TUDelft</w:t>
                        </w:r>
                      </w:p>
                      <w:p w14:paraId="0B059DB7" w14:textId="77777777" w:rsidR="00D300B9" w:rsidRPr="009670FB" w:rsidRDefault="00D300B9" w:rsidP="00D300B9">
                        <w:pPr>
                          <w:spacing w:before="44" w:line="292" w:lineRule="auto"/>
                          <w:ind w:firstLine="170"/>
                          <w:rPr>
                            <w:sz w:val="17"/>
                          </w:rPr>
                        </w:pPr>
                        <w:proofErr w:type="gramStart"/>
                        <w:r>
                          <w:rPr>
                            <w:color w:val="FFFFFF"/>
                            <w:w w:val="105"/>
                            <w:sz w:val="17"/>
                          </w:rPr>
                          <w:t>tolsthoorn@gmail.com</w:t>
                        </w:r>
                        <w:proofErr w:type="gramEnd"/>
                      </w:p>
                    </w:txbxContent>
                  </v:textbox>
                </v:shape>
                <w10:wrap anchorx="page" anchory="page"/>
              </v:group>
            </w:pict>
          </mc:Fallback>
        </mc:AlternateContent>
      </w:r>
    </w:p>
    <w:sectPr w:rsidR="004024E5" w:rsidRPr="009670FB">
      <w:footerReference w:type="even" r:id="rId9"/>
      <w:pgSz w:w="9640" w:h="13610"/>
      <w:pgMar w:top="1280" w:right="0" w:bottom="280" w:left="66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C5733" w14:textId="77777777" w:rsidR="00C37A2F" w:rsidRDefault="00C37A2F">
      <w:r>
        <w:separator/>
      </w:r>
    </w:p>
  </w:endnote>
  <w:endnote w:type="continuationSeparator" w:id="0">
    <w:p w14:paraId="067A72E2" w14:textId="77777777" w:rsidR="00C37A2F" w:rsidRDefault="00C37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A76"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300CE30E" wp14:editId="796F63C7">
              <wp:simplePos x="0" y="0"/>
              <wp:positionH relativeFrom="page">
                <wp:posOffset>514350</wp:posOffset>
              </wp:positionH>
              <wp:positionV relativeFrom="page">
                <wp:posOffset>8112760</wp:posOffset>
              </wp:positionV>
              <wp:extent cx="163830" cy="142240"/>
              <wp:effectExtent l="0" t="0" r="0" b="0"/>
              <wp:wrapNone/>
              <wp:docPr id="2699703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0CE30E" id="_x0000_t202" coordsize="21600,21600" o:spt="202" path="m,l,21600r21600,l21600,xe">
              <v:stroke joinstyle="miter"/>
              <v:path gradientshapeok="t" o:connecttype="rect"/>
            </v:shapetype>
            <v:shape id="Text Box 17" o:spid="_x0000_s1029" type="#_x0000_t202" style="position:absolute;margin-left:40.5pt;margin-top:638.8pt;width:12.9pt;height:1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" filled="f" stroked="f">
              <v:textbox inset="0,0,0,0">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4153C560" wp14:editId="45C7C5EC">
              <wp:simplePos x="0" y="0"/>
              <wp:positionH relativeFrom="page">
                <wp:posOffset>3818890</wp:posOffset>
              </wp:positionH>
              <wp:positionV relativeFrom="page">
                <wp:posOffset>8112760</wp:posOffset>
              </wp:positionV>
              <wp:extent cx="1234440" cy="142240"/>
              <wp:effectExtent l="0" t="0" r="0" b="0"/>
              <wp:wrapNone/>
              <wp:docPr id="1282507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290A5B41" w14:textId="77777777" w:rsidR="009E3302" w:rsidRDefault="009E3302">
                          <w:pPr>
                            <w:spacing w:before="23"/>
                            <w:ind w:left="20"/>
                            <w:rPr>
                              <w:rFonts w:ascii="Arial"/>
                              <w:sz w:val="16"/>
                            </w:rPr>
                          </w:pPr>
                          <w:r>
                            <w:rPr>
                              <w:rFonts w:ascii="Arial"/>
                              <w:color w:val="3EA8CA"/>
                              <w:sz w:val="16"/>
                            </w:rPr>
                            <w:t xml:space="preserve">Stromingen 2019 (25), </w:t>
                          </w:r>
                          <w:proofErr w:type="spellStart"/>
                          <w:r>
                            <w:rPr>
                              <w:rFonts w:ascii="Arial"/>
                              <w:color w:val="3EA8CA"/>
                              <w:sz w:val="16"/>
                            </w:rPr>
                            <w:t>nr</w:t>
                          </w:r>
                          <w:proofErr w:type="spellEnd"/>
                          <w:r>
                            <w:rPr>
                              <w:rFonts w:ascii="Arial"/>
                              <w:color w:val="3EA8CA"/>
                              <w:sz w:val="16"/>
                            </w:rPr>
                            <w:t xml:space="preserv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3C560" id="Text Box 15" o:spid="_x0000_s1030" type="#_x0000_t202" style="position:absolute;margin-left:300.7pt;margin-top:638.8pt;width:97.2pt;height:1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" filled="f" stroked="f">
              <v:textbox inset="0,0,0,0">
                <w:txbxContent>
                  <w:p w14:paraId="290A5B41" w14:textId="77777777" w:rsidR="009E3302" w:rsidRDefault="009E3302">
                    <w:pPr>
                      <w:spacing w:before="23"/>
                      <w:ind w:left="20"/>
                      <w:rPr>
                        <w:rFonts w:ascii="Arial"/>
                        <w:sz w:val="16"/>
                      </w:rPr>
                    </w:pPr>
                    <w:r>
                      <w:rPr>
                        <w:rFonts w:ascii="Arial"/>
                        <w:color w:val="3EA8CA"/>
                        <w:sz w:val="16"/>
                      </w:rPr>
                      <w:t xml:space="preserve">Stromingen 2019 (25), </w:t>
                    </w:r>
                    <w:proofErr w:type="spellStart"/>
                    <w:r>
                      <w:rPr>
                        <w:rFonts w:ascii="Arial"/>
                        <w:color w:val="3EA8CA"/>
                        <w:sz w:val="16"/>
                      </w:rPr>
                      <w:t>nr</w:t>
                    </w:r>
                    <w:proofErr w:type="spellEnd"/>
                    <w:r>
                      <w:rPr>
                        <w:rFonts w:ascii="Arial"/>
                        <w:color w:val="3EA8CA"/>
                        <w:sz w:val="16"/>
                      </w:rPr>
                      <w:t xml:space="preserve"> 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A317"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23E9D28" wp14:editId="071FBF0F">
              <wp:simplePos x="0" y="0"/>
              <wp:positionH relativeFrom="page">
                <wp:posOffset>5441315</wp:posOffset>
              </wp:positionH>
              <wp:positionV relativeFrom="page">
                <wp:posOffset>8112760</wp:posOffset>
              </wp:positionV>
              <wp:extent cx="163830" cy="142240"/>
              <wp:effectExtent l="0" t="0" r="0" b="0"/>
              <wp:wrapNone/>
              <wp:docPr id="30370746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3E9D28" id="_x0000_t202" coordsize="21600,21600" o:spt="202" path="m,l,21600r21600,l21600,xe">
              <v:stroke joinstyle="miter"/>
              <v:path gradientshapeok="t" o:connecttype="rect"/>
            </v:shapetype>
            <v:shape id="Text Box 13" o:spid="_x0000_s1031" type="#_x0000_t202" style="position:absolute;margin-left:428.45pt;margin-top:638.8pt;width:12.9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" filled="f" stroked="f">
              <v:textbox inset="0,0,0,0">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9EF6"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6192" behindDoc="1" locked="0" layoutInCell="1" allowOverlap="1" wp14:anchorId="17948746" wp14:editId="3816474C">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D0591"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D0321" w14:textId="77777777" w:rsidR="00C37A2F" w:rsidRDefault="00C37A2F">
      <w:r>
        <w:separator/>
      </w:r>
    </w:p>
  </w:footnote>
  <w:footnote w:type="continuationSeparator" w:id="0">
    <w:p w14:paraId="660AD0C2" w14:textId="77777777" w:rsidR="00C37A2F" w:rsidRDefault="00C37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428D6097"/>
    <w:multiLevelType w:val="hybridMultilevel"/>
    <w:tmpl w:val="79D69524"/>
    <w:lvl w:ilvl="0" w:tplc="562AFBB8">
      <w:numFmt w:val="bullet"/>
      <w:lvlText w:val=""/>
      <w:lvlJc w:val="left"/>
      <w:pPr>
        <w:ind w:left="1400" w:hanging="360"/>
      </w:pPr>
      <w:rPr>
        <w:rFonts w:ascii="Symbol" w:eastAsia="Times New Roman" w:hAnsi="Symbol" w:cs="Trebuchet M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500E66EC"/>
    <w:multiLevelType w:val="hybridMultilevel"/>
    <w:tmpl w:val="82DE0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5" w15:restartNumberingAfterBreak="0">
    <w:nsid w:val="525129AB"/>
    <w:multiLevelType w:val="hybridMultilevel"/>
    <w:tmpl w:val="40F6A702"/>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7" w15:restartNumberingAfterBreak="0">
    <w:nsid w:val="5BAA584A"/>
    <w:multiLevelType w:val="hybridMultilevel"/>
    <w:tmpl w:val="51B64BC6"/>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 w15:restartNumberingAfterBreak="0">
    <w:nsid w:val="66D8321C"/>
    <w:multiLevelType w:val="hybridMultilevel"/>
    <w:tmpl w:val="3294AEB6"/>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9" w15:restartNumberingAfterBreak="0">
    <w:nsid w:val="76E45BA0"/>
    <w:multiLevelType w:val="hybridMultilevel"/>
    <w:tmpl w:val="8F7E4136"/>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0"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6"/>
  </w:num>
  <w:num w:numId="2" w16cid:durableId="1169056947">
    <w:abstractNumId w:val="0"/>
  </w:num>
  <w:num w:numId="3" w16cid:durableId="1824195462">
    <w:abstractNumId w:val="10"/>
  </w:num>
  <w:num w:numId="4" w16cid:durableId="1579898051">
    <w:abstractNumId w:val="1"/>
  </w:num>
  <w:num w:numId="5" w16cid:durableId="361394680">
    <w:abstractNumId w:val="4"/>
  </w:num>
  <w:num w:numId="6" w16cid:durableId="122961616">
    <w:abstractNumId w:val="8"/>
  </w:num>
  <w:num w:numId="7" w16cid:durableId="1575311960">
    <w:abstractNumId w:val="2"/>
  </w:num>
  <w:num w:numId="8" w16cid:durableId="1725057034">
    <w:abstractNumId w:val="9"/>
  </w:num>
  <w:num w:numId="9" w16cid:durableId="1461923705">
    <w:abstractNumId w:val="7"/>
  </w:num>
  <w:num w:numId="10" w16cid:durableId="302395556">
    <w:abstractNumId w:val="3"/>
  </w:num>
  <w:num w:numId="11" w16cid:durableId="1404375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attachedTemplate r:id="rId1"/>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62"/>
    <w:rsid w:val="00005FAF"/>
    <w:rsid w:val="000132F9"/>
    <w:rsid w:val="00067D3C"/>
    <w:rsid w:val="000B4A08"/>
    <w:rsid w:val="000D1670"/>
    <w:rsid w:val="000D2F48"/>
    <w:rsid w:val="000E790C"/>
    <w:rsid w:val="000F28E1"/>
    <w:rsid w:val="001139E8"/>
    <w:rsid w:val="00130845"/>
    <w:rsid w:val="00153631"/>
    <w:rsid w:val="001A2FF9"/>
    <w:rsid w:val="001A78A0"/>
    <w:rsid w:val="002257D9"/>
    <w:rsid w:val="0023538F"/>
    <w:rsid w:val="0023624E"/>
    <w:rsid w:val="00284962"/>
    <w:rsid w:val="002B0FA2"/>
    <w:rsid w:val="002D6F33"/>
    <w:rsid w:val="002F20B0"/>
    <w:rsid w:val="002F48B0"/>
    <w:rsid w:val="0032240C"/>
    <w:rsid w:val="003401DD"/>
    <w:rsid w:val="00350CAE"/>
    <w:rsid w:val="00354E48"/>
    <w:rsid w:val="003905EA"/>
    <w:rsid w:val="003F1534"/>
    <w:rsid w:val="003F4B0B"/>
    <w:rsid w:val="004024E5"/>
    <w:rsid w:val="00417CDA"/>
    <w:rsid w:val="00421DBE"/>
    <w:rsid w:val="00435901"/>
    <w:rsid w:val="00454EB8"/>
    <w:rsid w:val="00461BE5"/>
    <w:rsid w:val="00477269"/>
    <w:rsid w:val="00496BBC"/>
    <w:rsid w:val="004A20FC"/>
    <w:rsid w:val="004A46DE"/>
    <w:rsid w:val="004C0F81"/>
    <w:rsid w:val="004F503B"/>
    <w:rsid w:val="00500EFF"/>
    <w:rsid w:val="005330E0"/>
    <w:rsid w:val="00552A65"/>
    <w:rsid w:val="00564B3C"/>
    <w:rsid w:val="00571D27"/>
    <w:rsid w:val="00580046"/>
    <w:rsid w:val="00591C3E"/>
    <w:rsid w:val="00595399"/>
    <w:rsid w:val="00596AEA"/>
    <w:rsid w:val="005B1E1F"/>
    <w:rsid w:val="005C2595"/>
    <w:rsid w:val="005D5E28"/>
    <w:rsid w:val="005D6824"/>
    <w:rsid w:val="006355B9"/>
    <w:rsid w:val="00637D98"/>
    <w:rsid w:val="00676F26"/>
    <w:rsid w:val="0069542B"/>
    <w:rsid w:val="006D3CD6"/>
    <w:rsid w:val="006F281F"/>
    <w:rsid w:val="00704F29"/>
    <w:rsid w:val="00712C0D"/>
    <w:rsid w:val="00733C8D"/>
    <w:rsid w:val="00733C90"/>
    <w:rsid w:val="00735C17"/>
    <w:rsid w:val="00742035"/>
    <w:rsid w:val="00777527"/>
    <w:rsid w:val="00780A45"/>
    <w:rsid w:val="00784A71"/>
    <w:rsid w:val="00785746"/>
    <w:rsid w:val="00793114"/>
    <w:rsid w:val="007B2F88"/>
    <w:rsid w:val="007D1C11"/>
    <w:rsid w:val="007D1EEA"/>
    <w:rsid w:val="00843C5C"/>
    <w:rsid w:val="00855D46"/>
    <w:rsid w:val="00856E78"/>
    <w:rsid w:val="00860744"/>
    <w:rsid w:val="008A6565"/>
    <w:rsid w:val="008E4804"/>
    <w:rsid w:val="00945C38"/>
    <w:rsid w:val="00952D6F"/>
    <w:rsid w:val="00955098"/>
    <w:rsid w:val="009670FB"/>
    <w:rsid w:val="0099711C"/>
    <w:rsid w:val="00997195"/>
    <w:rsid w:val="009E3302"/>
    <w:rsid w:val="00A04DF5"/>
    <w:rsid w:val="00A15C56"/>
    <w:rsid w:val="00A24117"/>
    <w:rsid w:val="00A25FB1"/>
    <w:rsid w:val="00A26AC0"/>
    <w:rsid w:val="00A34100"/>
    <w:rsid w:val="00A41CEB"/>
    <w:rsid w:val="00A5072F"/>
    <w:rsid w:val="00A65603"/>
    <w:rsid w:val="00A71897"/>
    <w:rsid w:val="00AB3F33"/>
    <w:rsid w:val="00AB7EC9"/>
    <w:rsid w:val="00AD62E5"/>
    <w:rsid w:val="00AE388B"/>
    <w:rsid w:val="00AE44CC"/>
    <w:rsid w:val="00AE6104"/>
    <w:rsid w:val="00AE797D"/>
    <w:rsid w:val="00B1796C"/>
    <w:rsid w:val="00B30152"/>
    <w:rsid w:val="00B56B8C"/>
    <w:rsid w:val="00B71662"/>
    <w:rsid w:val="00B93A62"/>
    <w:rsid w:val="00B94C91"/>
    <w:rsid w:val="00BE4E44"/>
    <w:rsid w:val="00BF77E4"/>
    <w:rsid w:val="00BF7FD5"/>
    <w:rsid w:val="00C3298D"/>
    <w:rsid w:val="00C335A3"/>
    <w:rsid w:val="00C37A2F"/>
    <w:rsid w:val="00CD1753"/>
    <w:rsid w:val="00CE2268"/>
    <w:rsid w:val="00CF2851"/>
    <w:rsid w:val="00D21041"/>
    <w:rsid w:val="00D23D5C"/>
    <w:rsid w:val="00D2794E"/>
    <w:rsid w:val="00D300B9"/>
    <w:rsid w:val="00DC3124"/>
    <w:rsid w:val="00DD093E"/>
    <w:rsid w:val="00DF29FF"/>
    <w:rsid w:val="00DF6182"/>
    <w:rsid w:val="00E05656"/>
    <w:rsid w:val="00E30BA8"/>
    <w:rsid w:val="00E33308"/>
    <w:rsid w:val="00E47978"/>
    <w:rsid w:val="00E821E1"/>
    <w:rsid w:val="00E8452B"/>
    <w:rsid w:val="00E913FF"/>
    <w:rsid w:val="00E9422E"/>
    <w:rsid w:val="00EA3D03"/>
    <w:rsid w:val="00EC4107"/>
    <w:rsid w:val="00ED6E6A"/>
    <w:rsid w:val="00EE15FC"/>
    <w:rsid w:val="00EF3A71"/>
    <w:rsid w:val="00EF5E1F"/>
    <w:rsid w:val="00F02E9F"/>
    <w:rsid w:val="00F178B2"/>
    <w:rsid w:val="00F24DD0"/>
    <w:rsid w:val="00F27BAD"/>
    <w:rsid w:val="00F40BA3"/>
    <w:rsid w:val="00F42F8B"/>
    <w:rsid w:val="00F87B7E"/>
    <w:rsid w:val="00FB2589"/>
    <w:rsid w:val="00FD0C16"/>
    <w:rsid w:val="00FE0A80"/>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38C104"/>
  <w14:defaultImageDpi w14:val="0"/>
  <w15:docId w15:val="{FA5C489A-EF76-E44D-A61C-7317F11E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semiHidden/>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496BBC"/>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712C0D"/>
    <w:pPr>
      <w:spacing w:before="240" w:after="120"/>
      <w:ind w:left="720" w:firstLine="317"/>
    </w:pPr>
    <w:rPr>
      <w:rFonts w:ascii="Arial" w:hAnsi="Arial" w:cs="Arial"/>
      <w:b/>
      <w:i/>
    </w:rPr>
  </w:style>
  <w:style w:type="character" w:customStyle="1" w:styleId="Kop2Char">
    <w:name w:val="Kop2 Char"/>
    <w:basedOn w:val="BodyTextChar"/>
    <w:link w:val="Kop2"/>
    <w:rsid w:val="00712C0D"/>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semiHidden/>
    <w:unhideWhenUsed/>
    <w:rsid w:val="003905EA"/>
    <w:rPr>
      <w:sz w:val="20"/>
      <w:szCs w:val="20"/>
    </w:rPr>
  </w:style>
  <w:style w:type="character" w:customStyle="1" w:styleId="CommentTextChar">
    <w:name w:val="Comment Text Char"/>
    <w:basedOn w:val="DefaultParagraphFont"/>
    <w:link w:val="CommentText"/>
    <w:uiPriority w:val="99"/>
    <w:semiHidden/>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6F281F"/>
    <w:pPr>
      <w:tabs>
        <w:tab w:val="right" w:pos="7488"/>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eo/Library/Group%20Containers/UBF8T346G9.Office/User%20Content.localized/Templates.localized/Stromingen-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Stromingen-2022.dotx</Template>
  <TotalTime>18</TotalTime>
  <Pages>2</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3</cp:revision>
  <dcterms:created xsi:type="dcterms:W3CDTF">2025-12-12T11:03:00Z</dcterms:created>
  <dcterms:modified xsi:type="dcterms:W3CDTF">2025-12-12T11:20:00Z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