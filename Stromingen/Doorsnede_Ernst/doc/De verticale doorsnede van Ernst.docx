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C1F5" w14:textId="63A5A679" w:rsidR="00712C0D" w:rsidRPr="001330C4" w:rsidRDefault="00BE39B6" w:rsidP="00496BBC">
      <w:pPr>
        <w:pStyle w:val="Subtitle"/>
      </w:pPr>
      <w:r w:rsidRPr="00BE39B6">
        <w:rPr>
          <w:b/>
          <w:color w:val="3EA8CA"/>
          <w:sz w:val="36"/>
          <w:szCs w:val="22"/>
          <w:lang w:val="en-US"/>
        </w:rPr>
        <w:t xml:space="preserve">De </w:t>
      </w:r>
      <w:proofErr w:type="spellStart"/>
      <w:r w:rsidRPr="00BE39B6">
        <w:rPr>
          <w:b/>
          <w:color w:val="3EA8CA"/>
          <w:sz w:val="36"/>
          <w:szCs w:val="22"/>
          <w:lang w:val="en-US"/>
        </w:rPr>
        <w:t>verticale</w:t>
      </w:r>
      <w:proofErr w:type="spellEnd"/>
      <w:r w:rsidRPr="00BE39B6">
        <w:rPr>
          <w:b/>
          <w:color w:val="3EA8CA"/>
          <w:sz w:val="36"/>
          <w:szCs w:val="22"/>
          <w:lang w:val="en-US"/>
        </w:rPr>
        <w:t xml:space="preserve"> </w:t>
      </w:r>
      <w:proofErr w:type="spellStart"/>
      <w:r w:rsidRPr="00BE39B6">
        <w:rPr>
          <w:b/>
          <w:color w:val="3EA8CA"/>
          <w:sz w:val="36"/>
          <w:szCs w:val="22"/>
          <w:lang w:val="en-US"/>
        </w:rPr>
        <w:t>doorsnede</w:t>
      </w:r>
      <w:proofErr w:type="spellEnd"/>
      <w:r w:rsidRPr="00BE39B6">
        <w:rPr>
          <w:b/>
          <w:color w:val="3EA8CA"/>
          <w:sz w:val="36"/>
          <w:szCs w:val="22"/>
          <w:lang w:val="en-US"/>
        </w:rPr>
        <w:t xml:space="preserve"> van Ernst (1962) </w:t>
      </w:r>
      <w:proofErr w:type="spellStart"/>
      <w:r w:rsidRPr="00BE39B6">
        <w:rPr>
          <w:b/>
          <w:color w:val="3EA8CA"/>
          <w:sz w:val="36"/>
          <w:szCs w:val="22"/>
          <w:lang w:val="en-US"/>
        </w:rPr>
        <w:t>ontrafeld</w:t>
      </w:r>
      <w:proofErr w:type="spellEnd"/>
    </w:p>
    <w:p w14:paraId="4BFABF87" w14:textId="77777777" w:rsidR="00712C0D" w:rsidRPr="001330C4" w:rsidRDefault="00712C0D" w:rsidP="00712C0D"/>
    <w:p w14:paraId="6D926A9E" w14:textId="4C575A9D" w:rsidR="0023538F" w:rsidRPr="001330C4" w:rsidRDefault="00BE39B6" w:rsidP="00712C0D">
      <w:pPr>
        <w:pStyle w:val="Authors"/>
      </w:pPr>
      <w:r>
        <w:t>Theo Olsthoorn</w:t>
      </w:r>
      <w:r w:rsidR="008647FE">
        <w:t xml:space="preserve">, David Simpson en Cas </w:t>
      </w:r>
      <w:r w:rsidR="0077308B">
        <w:t>N</w:t>
      </w:r>
      <w:r w:rsidR="008647FE">
        <w:t>eyens</w:t>
      </w:r>
      <w:r w:rsidR="00777527" w:rsidRPr="001330C4">
        <w:t xml:space="preserve"> </w:t>
      </w:r>
    </w:p>
    <w:p w14:paraId="251121AB" w14:textId="77777777" w:rsidR="00ED6E6A" w:rsidRPr="001330C4" w:rsidRDefault="00ED6E6A" w:rsidP="00712C0D">
      <w:pPr>
        <w:pStyle w:val="BodyText"/>
      </w:pPr>
    </w:p>
    <w:p w14:paraId="79759DC8" w14:textId="77777777" w:rsidR="00ED6E6A" w:rsidRPr="001330C4" w:rsidRDefault="00ED6E6A" w:rsidP="00712C0D">
      <w:pPr>
        <w:pStyle w:val="BodyText"/>
      </w:pPr>
    </w:p>
    <w:p w14:paraId="3032F6FF" w14:textId="77777777" w:rsidR="00454EB8" w:rsidRPr="001330C4" w:rsidRDefault="00454EB8" w:rsidP="00712C0D">
      <w:pPr>
        <w:pStyle w:val="BodyText"/>
      </w:pPr>
    </w:p>
    <w:p w14:paraId="2E3A597F" w14:textId="15F1A601" w:rsidR="00454EB8" w:rsidRPr="001330C4" w:rsidRDefault="000D1670" w:rsidP="00454EB8">
      <w:pPr>
        <w:spacing w:line="309" w:lineRule="auto"/>
        <w:ind w:left="190" w:right="1700"/>
        <w:rPr>
          <w:rStyle w:val="AbstractChar"/>
        </w:rPr>
      </w:pPr>
      <w:r w:rsidRPr="001330C4">
        <w:rPr>
          <w:noProof/>
        </w:rPr>
        <mc:AlternateContent>
          <mc:Choice Requires="wps">
            <w:drawing>
              <wp:anchor distT="0" distB="0" distL="114300" distR="114300" simplePos="0" relativeHeight="503308864" behindDoc="0" locked="0" layoutInCell="1" allowOverlap="1" wp14:anchorId="358E2F9E" wp14:editId="2AC584E2">
                <wp:simplePos x="0" y="0"/>
                <wp:positionH relativeFrom="column">
                  <wp:posOffset>4793615</wp:posOffset>
                </wp:positionH>
                <wp:positionV relativeFrom="paragraph">
                  <wp:posOffset>140970</wp:posOffset>
                </wp:positionV>
                <wp:extent cx="1085215" cy="805815"/>
                <wp:effectExtent l="0" t="0" r="0" b="0"/>
                <wp:wrapNone/>
                <wp:docPr id="49308916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85215" cy="805815"/>
                        </a:xfrm>
                        <a:prstGeom prst="rect">
                          <a:avLst/>
                        </a:prstGeom>
                        <a:noFill/>
                        <a:ln>
                          <a:noFill/>
                        </a:ln>
                      </wps:spPr>
                      <wps:txbx>
                        <w:txbxContent>
                          <w:p w14:paraId="1EBA380B" w14:textId="77777777" w:rsidR="000E790C" w:rsidRDefault="000E790C" w:rsidP="000E790C">
                            <w:pPr>
                              <w:spacing w:before="9"/>
                              <w:ind w:right="-1436"/>
                              <w:rPr>
                                <w:sz w:val="41"/>
                              </w:rPr>
                            </w:pPr>
                          </w:p>
                          <w:p w14:paraId="6904C434" w14:textId="77777777" w:rsidR="000E790C" w:rsidRPr="00284962" w:rsidRDefault="00E05656" w:rsidP="000E790C">
                            <w:pPr>
                              <w:ind w:left="426" w:right="-19"/>
                              <w:rPr>
                                <w:sz w:val="24"/>
                              </w:rPr>
                            </w:pPr>
                            <w:r>
                              <w:rPr>
                                <w:b/>
                                <w:bCs/>
                                <w:color w:val="FFFFFF" w:themeColor="background1"/>
                                <w:sz w:val="20"/>
                                <w:szCs w:val="20"/>
                              </w:rPr>
                              <w:t>Artikel</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58E2F9E" id="_x0000_t202" coordsize="21600,21600" o:spt="202" path="m,l,21600r21600,l21600,xe">
                <v:stroke joinstyle="miter"/>
                <v:path gradientshapeok="t" o:connecttype="rect"/>
              </v:shapetype>
              <v:shape id="Text Box 9" o:spid="_x0000_s1026" type="#_x0000_t202" style="position:absolute;left:0;text-align:left;margin-left:377.45pt;margin-top:11.1pt;width:85.45pt;height:63.45pt;z-index:5033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" filled="f" stroked="f">
                <v:textbox inset="0,0,0,0">
                  <w:txbxContent>
                    <w:p w14:paraId="1EBA380B" w14:textId="77777777" w:rsidR="000E790C" w:rsidRDefault="000E790C" w:rsidP="000E790C">
                      <w:pPr>
                        <w:spacing w:before="9"/>
                        <w:ind w:right="-1436"/>
                        <w:rPr>
                          <w:sz w:val="41"/>
                        </w:rPr>
                      </w:pPr>
                    </w:p>
                    <w:p w14:paraId="6904C434" w14:textId="77777777" w:rsidR="000E790C" w:rsidRPr="00284962" w:rsidRDefault="00E05656" w:rsidP="000E790C">
                      <w:pPr>
                        <w:ind w:left="426" w:right="-19"/>
                        <w:rPr>
                          <w:sz w:val="24"/>
                        </w:rPr>
                      </w:pPr>
                      <w:r>
                        <w:rPr>
                          <w:b/>
                          <w:bCs/>
                          <w:color w:val="FFFFFF" w:themeColor="background1"/>
                          <w:sz w:val="20"/>
                          <w:szCs w:val="20"/>
                        </w:rPr>
                        <w:t>Artikel</w:t>
                      </w:r>
                    </w:p>
                  </w:txbxContent>
                </v:textbox>
              </v:shape>
            </w:pict>
          </mc:Fallback>
        </mc:AlternateContent>
      </w:r>
      <w:r w:rsidRPr="001330C4">
        <w:rPr>
          <w:noProof/>
        </w:rPr>
        <mc:AlternateContent>
          <mc:Choice Requires="wps">
            <w:drawing>
              <wp:anchor distT="0" distB="0" distL="114300" distR="114300" simplePos="0" relativeHeight="1048" behindDoc="0" locked="0" layoutInCell="1" allowOverlap="1" wp14:anchorId="7687ACB0" wp14:editId="4DF8CCEE">
                <wp:simplePos x="0" y="0"/>
                <wp:positionH relativeFrom="column">
                  <wp:posOffset>4903470</wp:posOffset>
                </wp:positionH>
                <wp:positionV relativeFrom="paragraph">
                  <wp:posOffset>141605</wp:posOffset>
                </wp:positionV>
                <wp:extent cx="799465" cy="805815"/>
                <wp:effectExtent l="0" t="0" r="0" b="0"/>
                <wp:wrapNone/>
                <wp:docPr id="44085759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465" cy="805815"/>
                        </a:xfrm>
                        <a:custGeom>
                          <a:avLst/>
                          <a:gdLst>
                            <a:gd name="T0" fmla="+- 0 9638 8380"/>
                            <a:gd name="T1" fmla="*/ T0 w 1259"/>
                            <a:gd name="T2" fmla="+- 0 350 222"/>
                            <a:gd name="T3" fmla="*/ 350 h 1269"/>
                            <a:gd name="T4" fmla="+- 0 9624 8380"/>
                            <a:gd name="T5" fmla="*/ T4 w 1259"/>
                            <a:gd name="T6" fmla="+- 0 360 222"/>
                            <a:gd name="T7" fmla="*/ 360 h 1269"/>
                            <a:gd name="T8" fmla="+- 0 9573 8380"/>
                            <a:gd name="T9" fmla="*/ T8 w 1259"/>
                            <a:gd name="T10" fmla="+- 0 388 222"/>
                            <a:gd name="T11" fmla="*/ 388 h 1269"/>
                            <a:gd name="T12" fmla="+- 0 9512 8380"/>
                            <a:gd name="T13" fmla="*/ T12 w 1259"/>
                            <a:gd name="T14" fmla="+- 0 407 222"/>
                            <a:gd name="T15" fmla="*/ 407 h 1269"/>
                            <a:gd name="T16" fmla="+- 0 9435 8380"/>
                            <a:gd name="T17" fmla="*/ T16 w 1259"/>
                            <a:gd name="T18" fmla="+- 0 414 222"/>
                            <a:gd name="T19" fmla="*/ 414 h 1269"/>
                            <a:gd name="T20" fmla="+- 0 9357 8380"/>
                            <a:gd name="T21" fmla="*/ T20 w 1259"/>
                            <a:gd name="T22" fmla="+- 0 407 222"/>
                            <a:gd name="T23" fmla="*/ 407 h 1269"/>
                            <a:gd name="T24" fmla="+- 0 9296 8380"/>
                            <a:gd name="T25" fmla="*/ T24 w 1259"/>
                            <a:gd name="T26" fmla="+- 0 388 222"/>
                            <a:gd name="T27" fmla="*/ 388 h 1269"/>
                            <a:gd name="T28" fmla="+- 0 9245 8380"/>
                            <a:gd name="T29" fmla="*/ T28 w 1259"/>
                            <a:gd name="T30" fmla="+- 0 360 222"/>
                            <a:gd name="T31" fmla="*/ 360 h 1269"/>
                            <a:gd name="T32" fmla="+- 0 9144 8380"/>
                            <a:gd name="T33" fmla="*/ T32 w 1259"/>
                            <a:gd name="T34" fmla="+- 0 289 222"/>
                            <a:gd name="T35" fmla="*/ 289 h 1269"/>
                            <a:gd name="T36" fmla="+- 0 9082 8380"/>
                            <a:gd name="T37" fmla="*/ T36 w 1259"/>
                            <a:gd name="T38" fmla="+- 0 256 222"/>
                            <a:gd name="T39" fmla="*/ 256 h 1269"/>
                            <a:gd name="T40" fmla="+- 0 9005 8380"/>
                            <a:gd name="T41" fmla="*/ T40 w 1259"/>
                            <a:gd name="T42" fmla="+- 0 231 222"/>
                            <a:gd name="T43" fmla="*/ 231 h 1269"/>
                            <a:gd name="T44" fmla="+- 0 8907 8380"/>
                            <a:gd name="T45" fmla="*/ T44 w 1259"/>
                            <a:gd name="T46" fmla="+- 0 222 222"/>
                            <a:gd name="T47" fmla="*/ 222 h 1269"/>
                            <a:gd name="T48" fmla="+- 0 8809 8380"/>
                            <a:gd name="T49" fmla="*/ T48 w 1259"/>
                            <a:gd name="T50" fmla="+- 0 231 222"/>
                            <a:gd name="T51" fmla="*/ 231 h 1269"/>
                            <a:gd name="T52" fmla="+- 0 8732 8380"/>
                            <a:gd name="T53" fmla="*/ T52 w 1259"/>
                            <a:gd name="T54" fmla="+- 0 256 222"/>
                            <a:gd name="T55" fmla="*/ 256 h 1269"/>
                            <a:gd name="T56" fmla="+- 0 8670 8380"/>
                            <a:gd name="T57" fmla="*/ T56 w 1259"/>
                            <a:gd name="T58" fmla="+- 0 289 222"/>
                            <a:gd name="T59" fmla="*/ 289 h 1269"/>
                            <a:gd name="T60" fmla="+- 0 8569 8380"/>
                            <a:gd name="T61" fmla="*/ T60 w 1259"/>
                            <a:gd name="T62" fmla="+- 0 360 222"/>
                            <a:gd name="T63" fmla="*/ 360 h 1269"/>
                            <a:gd name="T64" fmla="+- 0 8518 8380"/>
                            <a:gd name="T65" fmla="*/ T64 w 1259"/>
                            <a:gd name="T66" fmla="+- 0 388 222"/>
                            <a:gd name="T67" fmla="*/ 388 h 1269"/>
                            <a:gd name="T68" fmla="+- 0 8457 8380"/>
                            <a:gd name="T69" fmla="*/ T68 w 1259"/>
                            <a:gd name="T70" fmla="+- 0 407 222"/>
                            <a:gd name="T71" fmla="*/ 407 h 1269"/>
                            <a:gd name="T72" fmla="+- 0 8380 8380"/>
                            <a:gd name="T73" fmla="*/ T72 w 1259"/>
                            <a:gd name="T74" fmla="+- 0 414 222"/>
                            <a:gd name="T75" fmla="*/ 414 h 1269"/>
                            <a:gd name="T76" fmla="+- 0 8380 8380"/>
                            <a:gd name="T77" fmla="*/ T76 w 1259"/>
                            <a:gd name="T78" fmla="+- 0 1491 222"/>
                            <a:gd name="T79" fmla="*/ 1491 h 1269"/>
                            <a:gd name="T80" fmla="+- 0 8477 8380"/>
                            <a:gd name="T81" fmla="*/ T80 w 1259"/>
                            <a:gd name="T82" fmla="+- 0 1481 222"/>
                            <a:gd name="T83" fmla="*/ 1481 h 1269"/>
                            <a:gd name="T84" fmla="+- 0 8554 8380"/>
                            <a:gd name="T85" fmla="*/ T84 w 1259"/>
                            <a:gd name="T86" fmla="+- 0 1457 222"/>
                            <a:gd name="T87" fmla="*/ 1457 h 1269"/>
                            <a:gd name="T88" fmla="+- 0 8617 8380"/>
                            <a:gd name="T89" fmla="*/ T88 w 1259"/>
                            <a:gd name="T90" fmla="+- 0 1423 222"/>
                            <a:gd name="T91" fmla="*/ 1423 h 1269"/>
                            <a:gd name="T92" fmla="+- 0 8718 8380"/>
                            <a:gd name="T93" fmla="*/ T92 w 1259"/>
                            <a:gd name="T94" fmla="+- 0 1353 222"/>
                            <a:gd name="T95" fmla="*/ 1353 h 1269"/>
                            <a:gd name="T96" fmla="+- 0 8769 8380"/>
                            <a:gd name="T97" fmla="*/ T96 w 1259"/>
                            <a:gd name="T98" fmla="+- 0 1325 222"/>
                            <a:gd name="T99" fmla="*/ 1325 h 1269"/>
                            <a:gd name="T100" fmla="+- 0 8830 8380"/>
                            <a:gd name="T101" fmla="*/ T100 w 1259"/>
                            <a:gd name="T102" fmla="+- 0 1306 222"/>
                            <a:gd name="T103" fmla="*/ 1306 h 1269"/>
                            <a:gd name="T104" fmla="+- 0 8907 8380"/>
                            <a:gd name="T105" fmla="*/ T104 w 1259"/>
                            <a:gd name="T106" fmla="+- 0 1299 222"/>
                            <a:gd name="T107" fmla="*/ 1299 h 1269"/>
                            <a:gd name="T108" fmla="+- 0 8985 8380"/>
                            <a:gd name="T109" fmla="*/ T108 w 1259"/>
                            <a:gd name="T110" fmla="+- 0 1306 222"/>
                            <a:gd name="T111" fmla="*/ 1306 h 1269"/>
                            <a:gd name="T112" fmla="+- 0 9046 8380"/>
                            <a:gd name="T113" fmla="*/ T112 w 1259"/>
                            <a:gd name="T114" fmla="+- 0 1325 222"/>
                            <a:gd name="T115" fmla="*/ 1325 h 1269"/>
                            <a:gd name="T116" fmla="+- 0 9097 8380"/>
                            <a:gd name="T117" fmla="*/ T116 w 1259"/>
                            <a:gd name="T118" fmla="+- 0 1353 222"/>
                            <a:gd name="T119" fmla="*/ 1353 h 1269"/>
                            <a:gd name="T120" fmla="+- 0 9198 8380"/>
                            <a:gd name="T121" fmla="*/ T120 w 1259"/>
                            <a:gd name="T122" fmla="+- 0 1423 222"/>
                            <a:gd name="T123" fmla="*/ 1423 h 1269"/>
                            <a:gd name="T124" fmla="+- 0 9260 8380"/>
                            <a:gd name="T125" fmla="*/ T124 w 1259"/>
                            <a:gd name="T126" fmla="+- 0 1457 222"/>
                            <a:gd name="T127" fmla="*/ 1457 h 1269"/>
                            <a:gd name="T128" fmla="+- 0 9337 8380"/>
                            <a:gd name="T129" fmla="*/ T128 w 1259"/>
                            <a:gd name="T130" fmla="+- 0 1481 222"/>
                            <a:gd name="T131" fmla="*/ 1481 h 1269"/>
                            <a:gd name="T132" fmla="+- 0 9435 8380"/>
                            <a:gd name="T133" fmla="*/ T132 w 1259"/>
                            <a:gd name="T134" fmla="+- 0 1491 222"/>
                            <a:gd name="T135" fmla="*/ 1491 h 1269"/>
                            <a:gd name="T136" fmla="+- 0 9533 8380"/>
                            <a:gd name="T137" fmla="*/ T136 w 1259"/>
                            <a:gd name="T138" fmla="+- 0 1481 222"/>
                            <a:gd name="T139" fmla="*/ 1481 h 1269"/>
                            <a:gd name="T140" fmla="+- 0 9610 8380"/>
                            <a:gd name="T141" fmla="*/ T140 w 1259"/>
                            <a:gd name="T142" fmla="+- 0 1457 222"/>
                            <a:gd name="T143" fmla="*/ 1457 h 1269"/>
                            <a:gd name="T144" fmla="+- 0 9638 8380"/>
                            <a:gd name="T145" fmla="*/ T144 w 1259"/>
                            <a:gd name="T146" fmla="+- 0 1442 222"/>
                            <a:gd name="T147" fmla="*/ 1442 h 1269"/>
                            <a:gd name="T148" fmla="+- 0 9638 8380"/>
                            <a:gd name="T149" fmla="*/ T148 w 1259"/>
                            <a:gd name="T150" fmla="+- 0 1299 222"/>
                            <a:gd name="T151" fmla="*/ 1299 h 1269"/>
                            <a:gd name="T152" fmla="+- 0 9638 8380"/>
                            <a:gd name="T153" fmla="*/ T152 w 1259"/>
                            <a:gd name="T154" fmla="+- 0 414 222"/>
                            <a:gd name="T155" fmla="*/ 414 h 1269"/>
                            <a:gd name="T156" fmla="+- 0 9638 8380"/>
                            <a:gd name="T157" fmla="*/ T156 w 1259"/>
                            <a:gd name="T158" fmla="+- 0 350 222"/>
                            <a:gd name="T159" fmla="*/ 350 h 1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259" h="1269">
                              <a:moveTo>
                                <a:pt x="1258" y="128"/>
                              </a:moveTo>
                              <a:lnTo>
                                <a:pt x="1244" y="138"/>
                              </a:lnTo>
                              <a:lnTo>
                                <a:pt x="1193" y="166"/>
                              </a:lnTo>
                              <a:lnTo>
                                <a:pt x="1132" y="185"/>
                              </a:lnTo>
                              <a:lnTo>
                                <a:pt x="1055" y="192"/>
                              </a:lnTo>
                              <a:lnTo>
                                <a:pt x="977" y="185"/>
                              </a:lnTo>
                              <a:lnTo>
                                <a:pt x="916" y="166"/>
                              </a:lnTo>
                              <a:lnTo>
                                <a:pt x="865" y="138"/>
                              </a:lnTo>
                              <a:lnTo>
                                <a:pt x="764" y="67"/>
                              </a:lnTo>
                              <a:lnTo>
                                <a:pt x="702" y="34"/>
                              </a:lnTo>
                              <a:lnTo>
                                <a:pt x="625" y="9"/>
                              </a:lnTo>
                              <a:lnTo>
                                <a:pt x="527" y="0"/>
                              </a:lnTo>
                              <a:lnTo>
                                <a:pt x="429" y="9"/>
                              </a:lnTo>
                              <a:lnTo>
                                <a:pt x="352" y="34"/>
                              </a:lnTo>
                              <a:lnTo>
                                <a:pt x="290" y="67"/>
                              </a:lnTo>
                              <a:lnTo>
                                <a:pt x="189" y="138"/>
                              </a:lnTo>
                              <a:lnTo>
                                <a:pt x="138" y="166"/>
                              </a:lnTo>
                              <a:lnTo>
                                <a:pt x="77" y="185"/>
                              </a:lnTo>
                              <a:lnTo>
                                <a:pt x="0" y="192"/>
                              </a:lnTo>
                              <a:lnTo>
                                <a:pt x="0" y="1269"/>
                              </a:lnTo>
                              <a:lnTo>
                                <a:pt x="97" y="1259"/>
                              </a:lnTo>
                              <a:lnTo>
                                <a:pt x="174" y="1235"/>
                              </a:lnTo>
                              <a:lnTo>
                                <a:pt x="237" y="1201"/>
                              </a:lnTo>
                              <a:lnTo>
                                <a:pt x="338" y="1131"/>
                              </a:lnTo>
                              <a:lnTo>
                                <a:pt x="389" y="1103"/>
                              </a:lnTo>
                              <a:lnTo>
                                <a:pt x="450" y="1084"/>
                              </a:lnTo>
                              <a:lnTo>
                                <a:pt x="527" y="1077"/>
                              </a:lnTo>
                              <a:lnTo>
                                <a:pt x="605" y="1084"/>
                              </a:lnTo>
                              <a:lnTo>
                                <a:pt x="666" y="1103"/>
                              </a:lnTo>
                              <a:lnTo>
                                <a:pt x="717" y="1131"/>
                              </a:lnTo>
                              <a:lnTo>
                                <a:pt x="818" y="1201"/>
                              </a:lnTo>
                              <a:lnTo>
                                <a:pt x="880" y="1235"/>
                              </a:lnTo>
                              <a:lnTo>
                                <a:pt x="957" y="1259"/>
                              </a:lnTo>
                              <a:lnTo>
                                <a:pt x="1055" y="1269"/>
                              </a:lnTo>
                              <a:lnTo>
                                <a:pt x="1153" y="1259"/>
                              </a:lnTo>
                              <a:lnTo>
                                <a:pt x="1230" y="1235"/>
                              </a:lnTo>
                              <a:lnTo>
                                <a:pt x="1258" y="1220"/>
                              </a:lnTo>
                              <a:lnTo>
                                <a:pt x="1258" y="1077"/>
                              </a:lnTo>
                              <a:lnTo>
                                <a:pt x="1258" y="192"/>
                              </a:lnTo>
                              <a:lnTo>
                                <a:pt x="1258" y="128"/>
                              </a:lnTo>
                            </a:path>
                          </a:pathLst>
                        </a:custGeom>
                        <a:solidFill>
                          <a:srgbClr val="3EA8C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B2EE79F" id="Freeform 7" o:spid="_x0000_s1026" style="position:absolute;z-index:1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49pt,17.55pt,448.3pt,18.05pt,445.75pt,19.45pt,442.7pt,20.4pt,438.85pt,20.75pt,434.95pt,20.4pt,431.9pt,19.45pt,429.35pt,18.05pt,424.3pt,14.5pt,421.2pt,12.85pt,417.35pt,11.6pt,412.45pt,11.15pt,407.55pt,11.6pt,403.7pt,12.85pt,400.6pt,14.5pt,395.55pt,18.05pt,393pt,19.45pt,389.95pt,20.4pt,386.1pt,20.75pt,386.1pt,74.6pt,390.95pt,74.1pt,394.8pt,72.9pt,397.95pt,71.2pt,403pt,67.7pt,405.55pt,66.3pt,408.6pt,65.35pt,412.45pt,65pt,416.35pt,65.35pt,419.4pt,66.3pt,421.95pt,67.7pt,427pt,71.2pt,430.1pt,72.9pt,433.95pt,74.1pt,438.85pt,74.6pt,443.75pt,74.1pt,447.6pt,72.9pt,449pt,72.15pt,449pt,65pt,449pt,20.75pt,449pt,17.55pt" coordsize="1259,12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" fillcolor="#3ea8ca" stroked="f">
                <v:path arrowok="t" o:connecttype="custom" o:connectlocs="798830,222250;789940,228600;757555,246380;718820,258445;669925,262890;620395,258445;581660,246380;549275,228600;485140,183515;445770,162560;396875,146685;334645,140970;272415,146685;223520,162560;184150,183515;120015,228600;87630,246380;48895,258445;0,262890;0,946785;61595,940435;110490,925195;150495,903605;214630,859155;247015,841375;285750,829310;334645,824865;384175,829310;422910,841375;455295,859155;519430,903605;558800,925195;607695,940435;669925,946785;732155,940435;781050,925195;798830,915670;798830,824865;798830,262890;798830,222250" o:connectangles="0,0,0,0,0,0,0,0,0,0,0,0,0,0,0,0,0,0,0,0,0,0,0,0,0,0,0,0,0,0,0,0,0,0,0,0,0,0,0,0"/>
              </v:polyline>
            </w:pict>
          </mc:Fallback>
        </mc:AlternateContent>
      </w:r>
      <w:r w:rsidR="00084F6F" w:rsidRPr="001330C4">
        <w:rPr>
          <w:rStyle w:val="AbstractChar"/>
        </w:rPr>
        <w:t>Ernst was een hydrologische grootheid (Van Bakel, 1996), dat staat wel vast voor iedereen die kennis van zijn werk heeft genomen. Zo zit zijn proefschrift vol originele hydrologische uitwerkingen en inzichten die, behalve essentieel voor de landbouwhydrologie, ook daarbuiten tot vernieuwing he</w:t>
      </w:r>
      <w:r w:rsidR="00B83EEF">
        <w:rPr>
          <w:rStyle w:val="AbstractChar"/>
        </w:rPr>
        <w:t>bben</w:t>
      </w:r>
      <w:r w:rsidR="00084F6F" w:rsidRPr="001330C4">
        <w:rPr>
          <w:rStyle w:val="AbstractChar"/>
        </w:rPr>
        <w:t xml:space="preserve"> geleid. Tal van formules die hij heeft afgeleid worden nog altijd veel gebruikt wanneer analytisch inzicht gevraagd is. Analytisch inzicht blijft ook belangrijk in de huidige tijd van de grote modellen, al was het maar om deze brute-force gereedschappen te kunnen verifiëren of om goede benaderingen af te leiden voor bijvoorbeeld de manier waarop een fijn stelsel oppervlaktewater in een grof model kan worden opgenomen zonder de werkelijkheid al te veel geweld aan te doen (De Lange et al. 2026). Het blijft de moeite waard om het in kraakhelder Nederlands geschreven proefschrift van Ernst door te lezen; het staat vol pareltjes van hydrologisch inzicht; alles wordt keurig uitgelegd en afgeleid. Het proefschrift geeft een mooi overzicht van de stand van de kennis op het gebied van de landbouwhydrologie in zijn tijd. En ... analytische oplossingen blijven altijd geldig, en up-to-date</w:t>
      </w:r>
      <w:r w:rsidR="00454EB8" w:rsidRPr="001330C4">
        <w:rPr>
          <w:rStyle w:val="AbstractChar"/>
        </w:rPr>
        <w:t>.</w:t>
      </w:r>
      <w:r w:rsidR="00A34100" w:rsidRPr="001330C4">
        <w:rPr>
          <w:rStyle w:val="AbstractChar"/>
        </w:rPr>
        <w:t xml:space="preserve"> </w:t>
      </w:r>
    </w:p>
    <w:p w14:paraId="0EB6FB36" w14:textId="77777777" w:rsidR="00ED6E6A" w:rsidRPr="001330C4" w:rsidRDefault="00ED6E6A" w:rsidP="00712C0D">
      <w:pPr>
        <w:pStyle w:val="BodyText"/>
        <w:rPr>
          <w:sz w:val="18"/>
        </w:rPr>
      </w:pPr>
    </w:p>
    <w:p w14:paraId="1CD006FC" w14:textId="77777777" w:rsidR="00ED6E6A" w:rsidRPr="001330C4" w:rsidRDefault="00D23D5C" w:rsidP="006355B9">
      <w:pPr>
        <w:pStyle w:val="Kop1"/>
      </w:pPr>
      <w:r w:rsidRPr="001330C4">
        <w:t>Inleiding</w:t>
      </w:r>
    </w:p>
    <w:p w14:paraId="2820DEA6" w14:textId="360502D3" w:rsidR="00454EB8" w:rsidRPr="001330C4" w:rsidRDefault="00084F6F" w:rsidP="00F6667A">
      <w:pPr>
        <w:pStyle w:val="Normaal"/>
      </w:pPr>
      <w:r w:rsidRPr="00084F6F">
        <w:t xml:space="preserve">Zoals bijna altijd bij het analytisch aanpakken van grondwaterstromingsvraagstukken blijkt superpositie hét gereedschap van de hydroloog. De kunst is het uiteenrafelen van een grondwaterprobleem in brokken die afzonderlijk redelijk gemakkelijk zijn op te lossen, om ze vervolgens bij elkaar op te tellen tot de samengestelde stroming, die het oorspronkelijke, te complexe vraagstuk oplost. Dat opbreken is soms een kunst en vaak moet het vraagstuk wat gekneed worden tot het past in een vorm die we analytisch kunnen tackelen. Ernst heeft ook zo’n vraagstuk, hier overgenomen in </w:t>
      </w:r>
      <w:r w:rsidR="00BE39B6">
        <w:t>afbeelding</w:t>
      </w:r>
      <w:r w:rsidR="00FE63EC">
        <w:t xml:space="preserve"> </w:t>
      </w:r>
      <w:r w:rsidRPr="00084F6F">
        <w:t xml:space="preserve">1. Het ging hem erom de stroming in een halve doorsnede van een landbouwperceel, tussen het midden van de randsloot en de waterscheiding in het midden van het perceel, te ontrafelen om een goede uitdrukking te vinden voor de radiale weerstand. Hij ging aan de slag met een freatisch homogeen en isotroop watervoerend pakket op vlakke basis dat wordt gevoed met een uniform neerslagoverschot </w:t>
      </w:r>
      <m:oMath>
        <m:r>
          <w:rPr>
            <w:rFonts w:ascii="Cambria Math" w:hAnsi="Cambria Math"/>
          </w:rPr>
          <m:t>N</m:t>
        </m:r>
      </m:oMath>
      <w:r w:rsidRPr="00084F6F">
        <w:t xml:space="preserve">. Hoe eenvoudig kan het zijn, zou je denken. Ook Ernst kon de samengestelde stroming in </w:t>
      </w:r>
      <w:r w:rsidR="00BE39B6">
        <w:t>afbeelding</w:t>
      </w:r>
      <w:r w:rsidR="00FE63EC">
        <w:t xml:space="preserve"> </w:t>
      </w:r>
      <w:r w:rsidRPr="00084F6F">
        <w:t>1a niet in één keer oplossen en wilde hem daarom opsplitsen in drie deelstromen: een verticale (</w:t>
      </w:r>
      <w:r w:rsidR="00BE39B6">
        <w:t>afbeelding</w:t>
      </w:r>
      <w:r w:rsidR="00FE63EC">
        <w:t xml:space="preserve"> </w:t>
      </w:r>
      <w:r w:rsidRPr="00084F6F">
        <w:t>1b) een horizontale (</w:t>
      </w:r>
      <w:r w:rsidR="00BE39B6">
        <w:t>afbeelding</w:t>
      </w:r>
      <w:r w:rsidR="00FE63EC">
        <w:t xml:space="preserve"> </w:t>
      </w:r>
      <w:r w:rsidRPr="00084F6F">
        <w:t xml:space="preserve">1c) en één die wordt veroorzaakt door de uitsluitend de contractie van de stroomlijnen nabij de sloot. Helemaal perfect lukt dat niet, want voor superpositie moet het stromingsdomein hetzelfde blijven en de randvoorwaarden consistent. Het stromingsdomein wordt aan de bovenzijde begrensd door het freatisch vlak in </w:t>
      </w:r>
      <w:r w:rsidR="00BE39B6">
        <w:t>afbeelding</w:t>
      </w:r>
      <w:r w:rsidR="00FE63EC">
        <w:t xml:space="preserve"> </w:t>
      </w:r>
      <w:r w:rsidRPr="00084F6F">
        <w:t xml:space="preserve">1a, maar datzelfde freatisch vlak past natuurlijk niet bij het stoombeeld in </w:t>
      </w:r>
      <w:r w:rsidR="00BE39B6">
        <w:t>afbeelding</w:t>
      </w:r>
      <w:r w:rsidR="00FE63EC">
        <w:t xml:space="preserve"> </w:t>
      </w:r>
      <w:r w:rsidRPr="00084F6F">
        <w:t xml:space="preserve">1b met alleen verticale stroming. Bij uitsluitend verticale stroming is het freatisch vlak immers horizontaal. Ook de sloot verstoort het ideaalbeeld, want die zorgt ervoor dat de stroomlijnen in </w:t>
      </w:r>
      <w:r w:rsidR="00BE39B6">
        <w:t>afbeelding</w:t>
      </w:r>
      <w:r w:rsidR="00FE63EC">
        <w:t xml:space="preserve"> </w:t>
      </w:r>
      <w:r w:rsidRPr="00084F6F">
        <w:t xml:space="preserve">1b niet zuiver verticaal en de horizontale in </w:t>
      </w:r>
      <w:r w:rsidR="00BE39B6">
        <w:t>afbeelding</w:t>
      </w:r>
      <w:r w:rsidR="00FE63EC">
        <w:t xml:space="preserve"> </w:t>
      </w:r>
      <w:r w:rsidRPr="00084F6F">
        <w:t>1c niet zuiver horizontaal kunnen zijn</w:t>
      </w:r>
      <w:r w:rsidR="00596AEA" w:rsidRPr="001330C4">
        <w:t>.</w:t>
      </w:r>
    </w:p>
    <w:p w14:paraId="52A1D06C" w14:textId="77777777" w:rsidR="00F6667A" w:rsidRPr="00F6667A" w:rsidRDefault="00F6667A" w:rsidP="00F6667A">
      <w:pPr>
        <w:pStyle w:val="Normaal"/>
      </w:pPr>
      <w:r w:rsidRPr="00F6667A">
        <w:rPr>
          <w:noProof/>
        </w:rPr>
        <w:lastRenderedPageBreak/>
        <w:drawing>
          <wp:inline distT="0" distB="0" distL="0" distR="0" wp14:anchorId="4D124E1D" wp14:editId="20245733">
            <wp:extent cx="3950208" cy="2834640"/>
            <wp:effectExtent l="0" t="0" r="0" b="0"/>
            <wp:docPr id="540884901" name="Picture" descr="[fig:Ernst-fig7]Afb. 7 uit Ernst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0_Users_Theo_Entiteiten_Hygea_2022-AGT_Coding_images_Ernst62Fig7.png"/>
                    <pic:cNvPicPr>
                      <a:picLocks noChangeAspect="1" noChangeArrowheads="1"/>
                    </pic:cNvPicPr>
                  </pic:nvPicPr>
                  <pic:blipFill>
                    <a:blip r:embed="rId7"/>
                    <a:stretch>
                      <a:fillRect/>
                    </a:stretch>
                  </pic:blipFill>
                  <pic:spPr bwMode="auto">
                    <a:xfrm>
                      <a:off x="0" y="0"/>
                      <a:ext cx="3950208" cy="2834640"/>
                    </a:xfrm>
                    <a:prstGeom prst="rect">
                      <a:avLst/>
                    </a:prstGeom>
                    <a:noFill/>
                    <a:ln w="9525">
                      <a:noFill/>
                      <a:headEnd/>
                      <a:tailEnd/>
                    </a:ln>
                  </pic:spPr>
                </pic:pic>
              </a:graphicData>
            </a:graphic>
          </wp:inline>
        </w:drawing>
      </w:r>
    </w:p>
    <w:p w14:paraId="24C5A331" w14:textId="4E1F3AE9" w:rsidR="00F6667A" w:rsidRPr="00F6667A" w:rsidRDefault="00BE39B6" w:rsidP="00BE39B6">
      <w:pPr>
        <w:pStyle w:val="Caption"/>
        <w:rPr>
          <w:w w:val="105"/>
        </w:rPr>
      </w:pPr>
      <w:bookmarkStart w:id="0" w:name="fig1"/>
      <w:r>
        <w:rPr>
          <w:w w:val="105"/>
        </w:rPr>
        <w:t xml:space="preserve">Afbeelding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1</w:t>
      </w:r>
      <w:r w:rsidR="00F6667A" w:rsidRPr="00F6667A">
        <w:rPr>
          <w:w w:val="105"/>
        </w:rPr>
        <w:fldChar w:fldCharType="end"/>
      </w:r>
      <w:r w:rsidR="00F6667A" w:rsidRPr="00F6667A">
        <w:rPr>
          <w:w w:val="105"/>
        </w:rPr>
        <w:t>:</w:t>
      </w:r>
      <w:bookmarkEnd w:id="0"/>
      <w:r w:rsidR="00FE63EC">
        <w:rPr>
          <w:w w:val="105"/>
        </w:rPr>
        <w:t xml:space="preserve">Figuur </w:t>
      </w:r>
      <w:r w:rsidR="00F6667A" w:rsidRPr="00F6667A">
        <w:rPr>
          <w:w w:val="105"/>
        </w:rPr>
        <w:t>7 uit Ernst (1962)</w:t>
      </w:r>
    </w:p>
    <w:p w14:paraId="198B3329" w14:textId="2A7DAB9E" w:rsidR="00F6667A" w:rsidRPr="00F6667A" w:rsidRDefault="00F6667A" w:rsidP="00F6667A">
      <w:pPr>
        <w:pStyle w:val="Normaal"/>
      </w:pPr>
      <w:r w:rsidRPr="00F6667A">
        <w:t xml:space="preserve">Ik wil in dit artikel deze doorsnede uit elkaar rafelen en doorrekenen, A) om hem helemaal te kwantificeren, B) de radiale weerstand te bepalen, C) verticale anisotropie daarin op te nemen en D) om erachter te komen wat nu precies de stippellijn in </w:t>
      </w:r>
      <w:r w:rsidR="00BE39B6">
        <w:t>afbeelding</w:t>
      </w:r>
      <w:r w:rsidR="00FE63EC">
        <w:t xml:space="preserve"> </w:t>
      </w:r>
      <w:r w:rsidRPr="00F6667A">
        <w:t xml:space="preserve">1b voorstelt samen met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die als term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F6667A">
        <w:t xml:space="preserve"> in Ernst’s weerstandsformule (zijn vgl. 33) terugkomt. Hij zegt daar op p.17 het volgende over</w:t>
      </w:r>
      <w:proofErr w:type="gramStart"/>
      <w:r w:rsidRPr="00F6667A">
        <w:t>:</w:t>
      </w:r>
      <w:r w:rsidR="00BE39B6">
        <w:t xml:space="preserve"> </w:t>
      </w:r>
      <w:r w:rsidRPr="00F6667A">
        <w:t>,,In</w:t>
      </w:r>
      <w:proofErr w:type="gramEnd"/>
      <w:r w:rsidRPr="00F6667A">
        <w:t xml:space="preserve"> figuur 7b is de vorm van de natte omtrek van de open leiding de oorzaak, dat de stroming niet zuiver verticaal kan zijn. Op de stippellijn in deze figuur is de potentiaal gelijk aan het peil van het open water. De </w:t>
      </w:r>
      <w:proofErr w:type="spellStart"/>
      <w:r w:rsidRPr="00F6667A">
        <w:t>aequipotentiaallijn</w:t>
      </w:r>
      <w:proofErr w:type="spellEnd"/>
      <w:r w:rsidRPr="00F6667A">
        <w:t xml:space="preserve"> ligt grotendeels horizontaal met een hoogte ongeveer overeenkomend met de onderkant van de natte omtrek van de open leiding. De figuur toont aan, dat het betrokken stijghoogteverschil alleen van betekenis kan zijn bij een slecht doorlatende bovenlaag.” Wat wil hij hiermee?</w:t>
      </w:r>
    </w:p>
    <w:p w14:paraId="565D415F" w14:textId="3BBB3E69" w:rsidR="00F6667A" w:rsidRPr="001330C4" w:rsidRDefault="00F6667A" w:rsidP="00F6667A">
      <w:pPr>
        <w:pStyle w:val="Normaal"/>
      </w:pPr>
      <w:r w:rsidRPr="001330C4">
        <w:t xml:space="preserve">Het is duidelijk dat we geen analytische oplossingen hebben voor precies de doorsnede die Ernst heeft onderzocht. Dat wordt anders wanneer we hem idealiseren tot een rechthoek die een watervoerend pakket voorstelt met vaste dikte </w:t>
      </w:r>
      <m:oMath>
        <m:r>
          <w:rPr>
            <w:rFonts w:ascii="Cambria Math" w:hAnsi="Cambria Math"/>
          </w:rPr>
          <m:t>D</m:t>
        </m:r>
      </m:oMath>
      <w:r w:rsidRPr="001330C4">
        <w:t xml:space="preserve"> tussen slootmidden op </w:t>
      </w:r>
      <m:oMath>
        <m:r>
          <w:rPr>
            <w:rFonts w:ascii="Cambria Math" w:hAnsi="Cambria Math"/>
          </w:rPr>
          <m:t>x</m:t>
        </m:r>
        <m:r>
          <m:rPr>
            <m:sty m:val="p"/>
          </m:rPr>
          <w:rPr>
            <w:rFonts w:ascii="Cambria Math" w:hAnsi="Cambria Math"/>
          </w:rPr>
          <m:t>=</m:t>
        </m:r>
        <m:r>
          <w:rPr>
            <w:rFonts w:ascii="Cambria Math" w:hAnsi="Cambria Math"/>
          </w:rPr>
          <m:t>b</m:t>
        </m:r>
      </m:oMath>
      <w:r w:rsidRPr="001330C4">
        <w:t xml:space="preserve"> en de waterscheiding op </w:t>
      </w:r>
      <m:oMath>
        <m:r>
          <w:rPr>
            <w:rFonts w:ascii="Cambria Math" w:hAnsi="Cambria Math"/>
          </w:rPr>
          <m:t>x</m:t>
        </m:r>
        <m:r>
          <m:rPr>
            <m:sty m:val="p"/>
          </m:rPr>
          <w:rPr>
            <w:rFonts w:ascii="Cambria Math" w:hAnsi="Cambria Math"/>
          </w:rPr>
          <m:t>=</m:t>
        </m:r>
        <m:r>
          <w:rPr>
            <w:rFonts w:ascii="Cambria Math" w:hAnsi="Cambria Math"/>
          </w:rPr>
          <m:t>0</m:t>
        </m:r>
      </m:oMath>
      <w:r w:rsidRPr="001330C4">
        <w:t xml:space="preserve"> en waarin we de sloot samentrekken tot een puntonttrekking in het punt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rsidRPr="001330C4">
        <w:t xml:space="preserve"> </w:t>
      </w:r>
      <m:oMath>
        <m:r>
          <w:rPr>
            <w:rFonts w:ascii="Cambria Math" w:hAnsi="Cambria Math"/>
          </w:rPr>
          <m:t>z</m:t>
        </m:r>
        <m:r>
          <m:rPr>
            <m:sty m:val="p"/>
          </m:rPr>
          <w:rPr>
            <w:rFonts w:ascii="Cambria Math" w:hAnsi="Cambria Math"/>
          </w:rPr>
          <m:t>=</m:t>
        </m:r>
        <m:r>
          <w:rPr>
            <w:rFonts w:ascii="Cambria Math" w:hAnsi="Cambria Math"/>
          </w:rPr>
          <m:t>D</m:t>
        </m:r>
      </m:oMath>
      <w:r w:rsidRPr="001330C4">
        <w:t>. De afwijking van de werkelijke doorsnede zal niet groot zijn wanneer de hoogte van het freatisch vlak boven het slootpeil maar een fractie van de pakketdikte is en de radius van de sloot klein ten opzichte van diezelfde dikte. Hier beginnen we mee, om verderop de werkelijke doorsnede te onderzoeken, precies zoals Ernst die heeft getekend.</w:t>
      </w:r>
    </w:p>
    <w:p w14:paraId="181EF643" w14:textId="77777777" w:rsidR="00F6667A" w:rsidRPr="00F6667A" w:rsidRDefault="00F6667A" w:rsidP="00BE39B6">
      <w:pPr>
        <w:pStyle w:val="Kop1"/>
        <w:rPr>
          <w:w w:val="105"/>
        </w:rPr>
      </w:pPr>
      <w:r w:rsidRPr="00F6667A">
        <w:rPr>
          <w:w w:val="105"/>
        </w:rPr>
        <w:t>De geïdealiseerde doorsnede</w:t>
      </w:r>
    </w:p>
    <w:p w14:paraId="76DA3331" w14:textId="5AD8D558" w:rsidR="00F6667A" w:rsidRPr="00F6667A" w:rsidRDefault="00F6667A" w:rsidP="00F6667A">
      <w:pPr>
        <w:pStyle w:val="Normaal"/>
      </w:pPr>
      <w:r w:rsidRPr="00F6667A">
        <w:t>In de geïdealiseerde doorsnede met vaste pakketdikte en tot punt gereduceerde slootdoorsnede, kunnen we de stroming exact opsplitsen in verticale, horizontale en radiale stroming (</w:t>
      </w:r>
      <w:r w:rsidR="00BE39B6">
        <w:t xml:space="preserve">zie afbeelding </w:t>
      </w:r>
      <w:hyperlink w:anchor="fig:Figuur-7-numeriek">
        <w:r w:rsidRPr="00F6667A">
          <w:rPr>
            <w:rStyle w:val="Hyperlink"/>
            <w:rFonts w:cs="Trebuchet MS"/>
          </w:rPr>
          <w:t>2</w:t>
        </w:r>
      </w:hyperlink>
      <w:r w:rsidRPr="00F6667A">
        <w:t>).</w:t>
      </w:r>
    </w:p>
    <w:p w14:paraId="2BEACA40" w14:textId="77777777" w:rsidR="00F6667A" w:rsidRPr="00F6667A" w:rsidRDefault="00F6667A" w:rsidP="00F6667A">
      <w:pPr>
        <w:pStyle w:val="Normaal"/>
      </w:pPr>
      <w:r w:rsidRPr="00F6667A">
        <w:rPr>
          <w:noProof/>
        </w:rPr>
        <w:drawing>
          <wp:inline distT="0" distB="0" distL="0" distR="0" wp14:anchorId="4C758DB0" wp14:editId="7BFBEA98">
            <wp:extent cx="3907155" cy="3384755"/>
            <wp:effectExtent l="0" t="0" r="4445" b="6350"/>
            <wp:docPr id="1356332344" name="Picture" descr="[fig:Figuur-7-numeriek]Afbeelding 7 uit Ernst numeriek nager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Entiteiten_Hygea_2022-AGT_Coding_images_ErnstFig7_numeriek.png"/>
                    <pic:cNvPicPr>
                      <a:picLocks noChangeAspect="1" noChangeArrowheads="1"/>
                    </pic:cNvPicPr>
                  </pic:nvPicPr>
                  <pic:blipFill rotWithShape="1">
                    <a:blip r:embed="rId8"/>
                    <a:srcRect l="4321" r="5872" b="6720"/>
                    <a:stretch>
                      <a:fillRect/>
                    </a:stretch>
                  </pic:blipFill>
                  <pic:spPr bwMode="auto">
                    <a:xfrm>
                      <a:off x="0" y="0"/>
                      <a:ext cx="3908841" cy="3386216"/>
                    </a:xfrm>
                    <a:prstGeom prst="rect">
                      <a:avLst/>
                    </a:prstGeom>
                    <a:noFill/>
                    <a:ln>
                      <a:noFill/>
                    </a:ln>
                    <a:extLst>
                      <a:ext uri="{53640926-AAD7-44D8-BBD7-CCE9431645EC}">
                        <a14:shadowObscured xmlns:a14="http://schemas.microsoft.com/office/drawing/2010/main"/>
                      </a:ext>
                    </a:extLst>
                  </pic:spPr>
                </pic:pic>
              </a:graphicData>
            </a:graphic>
          </wp:inline>
        </w:drawing>
      </w:r>
    </w:p>
    <w:p w14:paraId="695DBF02" w14:textId="19E57D46" w:rsidR="00F6667A" w:rsidRPr="00F6667A" w:rsidRDefault="00FE63EC" w:rsidP="00FE63EC">
      <w:pPr>
        <w:pStyle w:val="Caption"/>
        <w:rPr>
          <w:w w:val="105"/>
        </w:rPr>
      </w:pPr>
      <w:bookmarkStart w:id="1" w:name="fig2"/>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2</w:t>
      </w:r>
      <w:r w:rsidR="00F6667A" w:rsidRPr="00F6667A">
        <w:rPr>
          <w:w w:val="105"/>
        </w:rPr>
        <w:fldChar w:fldCharType="end"/>
      </w:r>
      <w:r w:rsidR="00F6667A" w:rsidRPr="00F6667A">
        <w:rPr>
          <w:w w:val="105"/>
        </w:rPr>
        <w:t>:</w:t>
      </w:r>
      <w:bookmarkEnd w:id="1"/>
      <w:r>
        <w:t xml:space="preserve"> A</w:t>
      </w:r>
      <w:r w:rsidR="00BE39B6">
        <w:t xml:space="preserve">fbeelding </w:t>
      </w:r>
      <w:r>
        <w:t xml:space="preserve">1 analytisch </w:t>
      </w:r>
      <w:r w:rsidR="00F6667A" w:rsidRPr="00F6667A">
        <w:rPr>
          <w:w w:val="105"/>
        </w:rPr>
        <w:t>nagerekend.</w:t>
      </w:r>
    </w:p>
    <w:p w14:paraId="5A7860BF" w14:textId="77777777" w:rsidR="00F6667A" w:rsidRPr="00F6667A" w:rsidRDefault="00F6667A" w:rsidP="001330C4">
      <w:pPr>
        <w:pStyle w:val="Kop2"/>
        <w:rPr>
          <w:w w:val="105"/>
        </w:rPr>
      </w:pPr>
      <w:bookmarkStart w:id="2" w:name="verticale-stroming"/>
      <w:r w:rsidRPr="00F6667A">
        <w:rPr>
          <w:w w:val="105"/>
        </w:rPr>
        <w:t>Verticale stroming</w:t>
      </w:r>
    </w:p>
    <w:p w14:paraId="57247626" w14:textId="6B06D723" w:rsidR="00F6667A" w:rsidRPr="00F6667A" w:rsidRDefault="00F6667A" w:rsidP="00F6667A">
      <w:pPr>
        <w:pStyle w:val="Normaal"/>
      </w:pPr>
      <w:r w:rsidRPr="00F6667A">
        <w:t xml:space="preserve">Zuiver verticale stroming ontstaat door over het oppervlak van de doorsnede een stroom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[1/d] onttrekken. Immers dan vermindert de verticale flux van </w:t>
      </w:r>
      <m:oMath>
        <m:r>
          <w:rPr>
            <w:rFonts w:ascii="Cambria Math" w:hAnsi="Cambria Math"/>
          </w:rPr>
          <m:t>N</m:t>
        </m:r>
      </m:oMath>
      <w:r w:rsidRPr="00F6667A">
        <w:t xml:space="preserve"> [m/d] op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tot 0 aan de basis bij </w:t>
      </w:r>
      <m:oMath>
        <m:r>
          <w:rPr>
            <w:rFonts w:ascii="Cambria Math" w:hAnsi="Cambria Math"/>
          </w:rPr>
          <m:t>z</m:t>
        </m:r>
        <m:r>
          <m:rPr>
            <m:sty m:val="p"/>
          </m:rPr>
          <w:rPr>
            <w:rFonts w:ascii="Cambria Math" w:hAnsi="Cambria Math"/>
          </w:rPr>
          <m:t>=</m:t>
        </m:r>
        <m:r>
          <w:rPr>
            <w:rFonts w:ascii="Cambria Math" w:hAnsi="Cambria Math"/>
          </w:rPr>
          <m:t>0</m:t>
        </m:r>
      </m:oMath>
      <w:r w:rsidRPr="00F6667A">
        <w:t xml:space="preserve">. Ernst doet dat ook; hij maakt van zijn doorsnede een blok met dikte </w:t>
      </w:r>
      <m:oMath>
        <m:r>
          <w:rPr>
            <w:rFonts w:ascii="Cambria Math" w:hAnsi="Cambria Math"/>
          </w:rPr>
          <m:t>Δy</m:t>
        </m:r>
      </m:oMath>
      <w:r w:rsidRPr="00F6667A">
        <w:t xml:space="preserve"> en onttrekt deze stroom uniform aan het linker zijvlak van dit blok. Hierdoor ontstaat de stroming zoals hij dit in het blok rechts naast de doorsnede van </w:t>
      </w:r>
      <w:r w:rsidR="00BE39B6">
        <w:t xml:space="preserve">afbeelding </w:t>
      </w:r>
      <w:hyperlink w:anchor="fig:Ernst-fig7">
        <w:r w:rsidRPr="00F6667A">
          <w:rPr>
            <w:rStyle w:val="Hyperlink"/>
            <w:rFonts w:cs="Trebuchet MS"/>
          </w:rPr>
          <w:t>1</w:t>
        </w:r>
      </w:hyperlink>
      <w:r w:rsidRPr="00F6667A">
        <w:t xml:space="preserve">/b tekende. In de ideale doorsnede levert de verticale stroming perfect horizontale stijghoogtelijnen op, die bovenin dichter bij elkaar liggen omdat daar de verticale flux groter is. En de sloot? Die is tot een punt gereduceerd, en doet helemaal niets. Je kan diezelfde sloot overal in de doorsnede plaatsen zonder dat er iets aan het beeld verandert; de stroming is er geheel onafhankelijk van. De stijghoogten zijn onbepaald, tenzij we een willekeurig punt een vaste potentiaal geven. Kiezen we voor dit punt de </w:t>
      </w:r>
      <w:r w:rsidR="001330C4" w:rsidRPr="00F6667A">
        <w:t>linkerbovenhoek</w:t>
      </w:r>
      <w:r w:rsidRPr="00F6667A">
        <w:t>, en krijgt het stijghoogte nul, dan is automatisch de stijghoogte langs het hele bovenvlak nul (want er is geen horizontale stroming).</w:t>
      </w:r>
    </w:p>
    <w:p w14:paraId="2CD565D3" w14:textId="5410C88C" w:rsidR="00F6667A" w:rsidRPr="00F6667A" w:rsidRDefault="00F6667A" w:rsidP="00F6667A">
      <w:pPr>
        <w:pStyle w:val="Normaal"/>
      </w:pPr>
      <w:r w:rsidRPr="00F6667A">
        <w:t xml:space="preserve">De verticale flux is onafhankelijk van </w:t>
      </w:r>
      <m:oMath>
        <m:r>
          <w:rPr>
            <w:rFonts w:ascii="Cambria Math" w:hAnsi="Cambria Math"/>
          </w:rPr>
          <m:t>x</m:t>
        </m:r>
      </m:oMath>
      <w:r w:rsidRPr="00F6667A">
        <w:t xml:space="preserve"> en gelijk aan</w:t>
      </w:r>
    </w:p>
    <w:p w14:paraId="11B01736" w14:textId="03413F9D" w:rsidR="00F6667A" w:rsidRPr="007F12C7" w:rsidRDefault="00000000" w:rsidP="007F12C7">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dz</m:t>
            </m:r>
          </m:den>
        </m:f>
        <m:r>
          <m:rPr>
            <m:sty m:val="p"/>
          </m:rPr>
          <w:rPr>
            <w:rFonts w:ascii="Cambria Math" w:hAnsi="Cambria Math"/>
          </w:rPr>
          <m:t>=-</m:t>
        </m:r>
        <m:r>
          <w:rPr>
            <w:rFonts w:ascii="Cambria Math" w:hAnsi="Cambria Math"/>
          </w:rPr>
          <m:t>N</m:t>
        </m:r>
        <m:f>
          <m:fPr>
            <m:ctrlPr>
              <w:rPr>
                <w:rFonts w:ascii="Cambria Math" w:hAnsi="Cambria Math"/>
              </w:rPr>
            </m:ctrlPr>
          </m:fPr>
          <m:num>
            <m:r>
              <w:rPr>
                <w:rFonts w:ascii="Cambria Math" w:hAnsi="Cambria Math"/>
              </w:rPr>
              <m:t>z</m:t>
            </m:r>
          </m:num>
          <m:den>
            <m:r>
              <w:rPr>
                <w:rFonts w:ascii="Cambria Math" w:hAnsi="Cambria Math"/>
              </w:rPr>
              <m:t>D</m:t>
            </m:r>
          </m:den>
        </m:f>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z</m:t>
            </m:r>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sSup>
          <m:sSupPr>
            <m:ctrlPr>
              <w:rPr>
                <w:rFonts w:ascii="Cambria Math" w:hAnsi="Cambria Math"/>
              </w:rPr>
            </m:ctrlPr>
          </m:sSupPr>
          <m:e>
            <m:r>
              <w:rPr>
                <w:rFonts w:ascii="Cambria Math" w:hAnsi="Cambria Math"/>
              </w:rPr>
              <m:t>z</m:t>
            </m:r>
          </m:e>
          <m:sup>
            <m:r>
              <m:rPr>
                <m:sty m:val="p"/>
              </m:rPr>
              <w:rPr>
                <w:rFonts w:ascii="Cambria Math" w:hAnsi="Cambria Math"/>
              </w:rPr>
              <m:t>2</m:t>
            </m:r>
          </m:sup>
        </m:sSup>
      </m:oMath>
      <w:r w:rsidR="003D16B6">
        <w:tab/>
        <w:t>(</w:t>
      </w:r>
      <w:r w:rsidR="003D16B6">
        <w:fldChar w:fldCharType="begin"/>
      </w:r>
      <w:r w:rsidR="003D16B6">
        <w:instrText>SEQ eq</w:instrText>
      </w:r>
      <w:r w:rsidR="003D16B6">
        <w:fldChar w:fldCharType="separate"/>
      </w:r>
      <w:r w:rsidR="003A3C28">
        <w:rPr>
          <w:noProof/>
        </w:rPr>
        <w:t>1</w:t>
      </w:r>
      <w:r w:rsidR="003D16B6">
        <w:fldChar w:fldCharType="end"/>
      </w:r>
      <w:r w:rsidR="003D16B6">
        <w:t>)</w:t>
      </w:r>
    </w:p>
    <w:p w14:paraId="2B773801" w14:textId="71AC85A9" w:rsidR="00F6667A" w:rsidRPr="00F6667A" w:rsidRDefault="00F6667A" w:rsidP="00F6667A">
      <w:pPr>
        <w:pStyle w:val="Normaal"/>
      </w:pPr>
      <w:r w:rsidRPr="00F6667A">
        <w:t xml:space="preserve">De stijghoogte </w:t>
      </w:r>
      <w:r w:rsidR="00FE63EC" w:rsidRPr="00F6667A">
        <w:t>boven in</w:t>
      </w:r>
      <w:r w:rsidRPr="00F6667A">
        <w:t xml:space="preserve"> het pakket op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is overal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hoger dan aan de basis (vul in </w:t>
      </w:r>
      <m:oMath>
        <m:r>
          <w:rPr>
            <w:rFonts w:ascii="Cambria Math" w:hAnsi="Cambria Math"/>
          </w:rPr>
          <m:t>z</m:t>
        </m:r>
        <m:r>
          <m:rPr>
            <m:sty m:val="p"/>
          </m:rPr>
          <w:rPr>
            <w:rFonts w:ascii="Cambria Math" w:hAnsi="Cambria Math"/>
          </w:rPr>
          <m:t>=</m:t>
        </m:r>
        <m:r>
          <w:rPr>
            <w:rFonts w:ascii="Cambria Math" w:hAnsi="Cambria Math"/>
          </w:rPr>
          <m:t>D</m:t>
        </m:r>
      </m:oMath>
      <w:r w:rsidRPr="00F6667A">
        <w:t>).</w:t>
      </w:r>
    </w:p>
    <w:p w14:paraId="17AC397C" w14:textId="718E025B" w:rsidR="00F6667A" w:rsidRPr="00F6667A" w:rsidRDefault="00F6667A" w:rsidP="00F6667A">
      <w:pPr>
        <w:pStyle w:val="Normaal"/>
      </w:pPr>
      <w:r w:rsidRPr="00F6667A">
        <w:t xml:space="preserve">De genoemde uniforme onttrekking </w:t>
      </w:r>
      <m:oMath>
        <m:r>
          <w:rPr>
            <w:rFonts w:ascii="Cambria Math" w:hAnsi="Cambria Math"/>
          </w:rPr>
          <m:t>n</m:t>
        </m:r>
      </m:oMath>
      <w:r w:rsidRPr="00F6667A">
        <w:t xml:space="preserve"> (de divergentie) is dus inderdaad </w:t>
      </w:r>
      <m:oMath>
        <m:r>
          <w:rPr>
            <w:rFonts w:ascii="Cambria Math" w:hAnsi="Cambria Math"/>
          </w:rPr>
          <m:t>n</m:t>
        </m:r>
        <m:r>
          <m:rPr>
            <m:sty m:val="p"/>
          </m:rPr>
          <w:rPr>
            <w:rFonts w:ascii="Cambria Math" w:hAnsi="Cambria Math"/>
          </w:rPr>
          <m:t>=</m:t>
        </m:r>
        <m:r>
          <w:rPr>
            <w:rFonts w:ascii="Cambria Math" w:hAnsi="Cambria Math"/>
          </w:rPr>
          <m:t>k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Omdat de divergentie hier niet nul is, is de stroomfunctie hier niet gedefinieerd, en kunnen we de stroomlijnen niet als contourlijnen tekenen (alleen via particle tracking). Hetzelfde geldt voor de doorsnede met alleen horizontale stroming.</w:t>
      </w:r>
    </w:p>
    <w:p w14:paraId="647AED0D" w14:textId="77777777" w:rsidR="00F6667A" w:rsidRPr="00F6667A" w:rsidRDefault="00F6667A" w:rsidP="001330C4">
      <w:pPr>
        <w:pStyle w:val="Kop2"/>
        <w:rPr>
          <w:w w:val="105"/>
        </w:rPr>
      </w:pPr>
      <w:bookmarkStart w:id="3" w:name="horizontale-stroming"/>
      <w:bookmarkEnd w:id="2"/>
      <w:r w:rsidRPr="00F6667A">
        <w:rPr>
          <w:w w:val="105"/>
        </w:rPr>
        <w:t>Horizontale stroming</w:t>
      </w:r>
    </w:p>
    <w:p w14:paraId="5AE50315" w14:textId="58811F9D" w:rsidR="00F6667A" w:rsidRPr="00F6667A" w:rsidRDefault="00F6667A" w:rsidP="00F6667A">
      <w:pPr>
        <w:pStyle w:val="Normaal"/>
      </w:pPr>
      <w:r w:rsidRPr="00F6667A">
        <w:t>Ernst vaart vervolgens voort met de horizontale stroming (</w:t>
      </w:r>
      <w:r w:rsidR="00BE39B6">
        <w:t>afbeelding</w:t>
      </w:r>
      <w:r w:rsidR="00FE63EC">
        <w:t xml:space="preserve"> </w:t>
      </w:r>
      <w:r w:rsidRPr="00F6667A">
        <w:t xml:space="preserve">1c en </w:t>
      </w:r>
      <w:r w:rsidR="00BE39B6">
        <w:t>afbeelding</w:t>
      </w:r>
      <w:r w:rsidR="00FE63EC">
        <w:t xml:space="preserve"> </w:t>
      </w:r>
      <w:r w:rsidRPr="00F6667A">
        <w:t xml:space="preserve">2c). Zuiver horizontale stroming ontstaat door een uniforme infiltratie </w:t>
      </w:r>
      <m:oMath>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over de hele doorsnede op te leggen, samen met een gesloten rand rechts op </w:t>
      </w:r>
      <m:oMath>
        <m:r>
          <w:rPr>
            <w:rFonts w:ascii="Cambria Math" w:hAnsi="Cambria Math"/>
          </w:rPr>
          <m:t>x</m:t>
        </m:r>
        <m:r>
          <m:rPr>
            <m:sty m:val="p"/>
          </m:rPr>
          <w:rPr>
            <w:rFonts w:ascii="Cambria Math" w:hAnsi="Cambria Math"/>
          </w:rPr>
          <m:t>=</m:t>
        </m:r>
        <m:r>
          <w:rPr>
            <w:rFonts w:ascii="Cambria Math" w:hAnsi="Cambria Math"/>
          </w:rPr>
          <m:t>0</m:t>
        </m:r>
      </m:oMath>
      <w:r w:rsidRPr="00F6667A">
        <w:t xml:space="preserve"> en op de linker rand,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een uniforme onttrekking ter grootte van </w:t>
      </w:r>
      <m:oMath>
        <m:r>
          <w:rPr>
            <w:rFonts w:ascii="Cambria Math" w:hAnsi="Cambria Math"/>
          </w:rPr>
          <m:t>q</m:t>
        </m:r>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F6667A">
        <w:t xml:space="preserve">. De totale onttrekking aan deze rand is dan gelijk aan het totale neerslagoverschot </w:t>
      </w:r>
      <m:oMath>
        <m:r>
          <w:rPr>
            <w:rFonts w:ascii="Cambria Math" w:hAnsi="Cambria Math"/>
          </w:rPr>
          <m:t>Nb</m:t>
        </m:r>
      </m:oMath>
      <w:r w:rsidRPr="00F6667A">
        <w:t xml:space="preserve"> dat over de bovenrand de doorsnede binnenstroomt. Opnieuw maakt Ernst van zijn doorsnede een blok ter breedte </w:t>
      </w:r>
      <m:oMath>
        <m:r>
          <w:rPr>
            <w:rFonts w:ascii="Cambria Math" w:hAnsi="Cambria Math"/>
          </w:rPr>
          <m:t>Δy</m:t>
        </m:r>
      </m:oMath>
      <w:r w:rsidRPr="00F6667A">
        <w:t xml:space="preserve"> (onderste </w:t>
      </w:r>
      <w:r w:rsidR="00BE39B6">
        <w:t>afbeelding</w:t>
      </w:r>
      <w:r w:rsidR="00FE63EC">
        <w:t xml:space="preserve"> </w:t>
      </w:r>
      <w:r w:rsidRPr="00F6667A">
        <w:t xml:space="preserve">in </w:t>
      </w:r>
      <w:r w:rsidR="00BE39B6">
        <w:t>afbeelding</w:t>
      </w:r>
      <w:r w:rsidR="00FE63EC">
        <w:t xml:space="preserve"> </w:t>
      </w:r>
      <w:r w:rsidRPr="00F6667A">
        <w:t xml:space="preserve">1c) waarin hij de stroomlijnen laat zien die deze infiltratie veroorzaakt. Ook in deze situatie is de stroming in de doorsnede volledig onafhankelijk van de sloot, die immers infiltreert noch onttrekt. De sloot is dan ook niet getekend in de </w:t>
      </w:r>
      <w:r w:rsidR="00BE39B6">
        <w:t xml:space="preserve">afbeelding </w:t>
      </w:r>
      <w:r w:rsidRPr="00F6667A">
        <w:t>en waar hij er niet toe doet. De stijghoogte is ook hier onbepaald, totdat die ergens in de doorsnede in een punt wordt vastgeprikt.</w:t>
      </w:r>
    </w:p>
    <w:p w14:paraId="1EB42408" w14:textId="01BEED4A" w:rsidR="00F6667A" w:rsidRPr="00F6667A" w:rsidRDefault="00F6667A" w:rsidP="00F6667A">
      <w:pPr>
        <w:pStyle w:val="Normaal"/>
      </w:pPr>
      <w:r w:rsidRPr="00F6667A">
        <w:t xml:space="preserve">De stijghoogte </w:t>
      </w:r>
      <m:oMath>
        <m:r>
          <w:rPr>
            <w:rFonts w:ascii="Cambria Math" w:hAnsi="Cambria Math"/>
          </w:rPr>
          <m:t>ϕ</m:t>
        </m:r>
      </m:oMath>
      <w:r w:rsidRPr="00F6667A">
        <w:t xml:space="preserve"> in de doorsnede hangt nu alleen af van </w:t>
      </w:r>
      <m:oMath>
        <m:r>
          <w:rPr>
            <w:rFonts w:ascii="Cambria Math" w:hAnsi="Cambria Math"/>
          </w:rPr>
          <m:t>x</m:t>
        </m:r>
      </m:oMath>
      <w:r w:rsidRPr="00F6667A">
        <w:t>. Combineren van continuïteit en Darcy levert:</w:t>
      </w:r>
    </w:p>
    <w:p w14:paraId="7FD713DB" w14:textId="12669EFC" w:rsidR="00F6667A" w:rsidRPr="003D16B6" w:rsidRDefault="00000000" w:rsidP="003D16B6">
      <w:pPr>
        <w:pStyle w:val="Equation"/>
      </w:pPr>
      <m:oMath>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x</m:t>
                </m:r>
              </m:e>
            </m:d>
          </m:num>
          <m:den>
            <m:r>
              <w:rPr>
                <w:rFonts w:ascii="Cambria Math" w:hAnsi="Cambria Math"/>
              </w:rPr>
              <m:t>D</m:t>
            </m:r>
          </m:den>
        </m:f>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dx</m:t>
            </m:r>
          </m:den>
        </m:f>
        <m:r>
          <m:rPr>
            <m:sty m:val="p"/>
          </m:rPr>
          <w:rPr>
            <w:rFonts w:ascii="Cambria Math" w:hAnsi="Cambria Math"/>
          </w:rPr>
          <m:t>=</m:t>
        </m:r>
        <m:r>
          <w:rPr>
            <w:rFonts w:ascii="Cambria Math" w:hAnsi="Cambria Math"/>
          </w:rPr>
          <m:t>Nx</m:t>
        </m:r>
        <m:r>
          <m:rPr>
            <m:sty m:val="p"/>
          </m:rPr>
          <w:rPr>
            <w:rFonts w:ascii="Cambria Math" w:hAnsi="Cambria Math"/>
          </w:rPr>
          <m:t> → </m:t>
        </m:r>
        <m:r>
          <w:rPr>
            <w:rFonts w:ascii="Cambria Math" w:hAnsi="Cambria Math"/>
          </w:rPr>
          <m:t>ϕ</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003D16B6">
        <w:tab/>
        <w:t>(</w:t>
      </w:r>
      <w:r w:rsidR="003D16B6">
        <w:fldChar w:fldCharType="begin"/>
      </w:r>
      <w:r w:rsidR="003D16B6">
        <w:instrText xml:space="preserve">SEQ eq  </w:instrText>
      </w:r>
      <w:r w:rsidR="003D16B6">
        <w:fldChar w:fldCharType="separate"/>
      </w:r>
      <w:r w:rsidR="003A3C28">
        <w:rPr>
          <w:noProof/>
        </w:rPr>
        <w:t>2</w:t>
      </w:r>
      <w:r w:rsidR="003D16B6">
        <w:fldChar w:fldCharType="end"/>
      </w:r>
      <w:r w:rsidR="003D16B6">
        <w:t>)</w:t>
      </w:r>
    </w:p>
    <w:p w14:paraId="7921A74D" w14:textId="69A4C26B" w:rsidR="00F6667A" w:rsidRPr="00F6667A" w:rsidRDefault="00F6667A" w:rsidP="00F6667A">
      <w:pPr>
        <w:pStyle w:val="Normaal"/>
      </w:pPr>
      <w:r w:rsidRPr="00F6667A">
        <w:t xml:space="preserve">Met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oMath>
      <w:r w:rsidRPr="00F6667A">
        <w:t xml:space="preserve"> voor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volgt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oMath>
      <w:r w:rsidRPr="00F6667A">
        <w:t xml:space="preserve"> en</w:t>
      </w:r>
    </w:p>
    <w:p w14:paraId="1B1C20CC" w14:textId="105F0B33" w:rsidR="00F6667A" w:rsidRPr="003D16B6" w:rsidRDefault="00F6667A" w:rsidP="003D16B6">
      <w:pPr>
        <w:pStyle w:val="Equation"/>
      </w:pP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oMath>
      <w:r w:rsidR="003D16B6">
        <w:tab/>
        <w:t>(</w:t>
      </w:r>
      <w:r w:rsidR="003D16B6">
        <w:fldChar w:fldCharType="begin"/>
      </w:r>
      <w:r w:rsidR="003D16B6">
        <w:instrText xml:space="preserve">SEQ eq  </w:instrText>
      </w:r>
      <w:r w:rsidR="003D16B6">
        <w:fldChar w:fldCharType="separate"/>
      </w:r>
      <w:r w:rsidR="003A3C28">
        <w:rPr>
          <w:noProof/>
        </w:rPr>
        <w:t>3</w:t>
      </w:r>
      <w:r w:rsidR="003D16B6">
        <w:fldChar w:fldCharType="end"/>
      </w:r>
      <w:r w:rsidR="003D16B6">
        <w:t>)</w:t>
      </w:r>
    </w:p>
    <w:p w14:paraId="2122F446" w14:textId="1D30D79F" w:rsidR="00F6667A" w:rsidRPr="00F6667A" w:rsidRDefault="00F6667A" w:rsidP="00F6667A">
      <w:pPr>
        <w:pStyle w:val="Normaal"/>
      </w:pPr>
      <w:r w:rsidRPr="00F6667A">
        <w:t xml:space="preserve">Deze stijghoogte </w:t>
      </w:r>
      <m:oMath>
        <m:r>
          <w:rPr>
            <w:rFonts w:ascii="Cambria Math" w:hAnsi="Cambria Math"/>
          </w:rPr>
          <m:t>ϕ</m:t>
        </m:r>
        <m:d>
          <m:dPr>
            <m:ctrlPr>
              <w:rPr>
                <w:rFonts w:ascii="Cambria Math" w:hAnsi="Cambria Math"/>
              </w:rPr>
            </m:ctrlPr>
          </m:dPr>
          <m:e>
            <m:r>
              <w:rPr>
                <w:rFonts w:ascii="Cambria Math" w:hAnsi="Cambria Math"/>
              </w:rPr>
              <m:t>x</m:t>
            </m:r>
          </m:e>
        </m:d>
      </m:oMath>
      <w:r w:rsidRPr="00F6667A">
        <w:t xml:space="preserve"> volgens Dupuit is onafhankelijk van </w:t>
      </w:r>
      <m:oMath>
        <m:r>
          <w:rPr>
            <w:rFonts w:ascii="Cambria Math" w:hAnsi="Cambria Math"/>
          </w:rPr>
          <m:t>z</m:t>
        </m:r>
      </m:oMath>
      <w:r w:rsidRPr="00F6667A">
        <w:t xml:space="preserve">. De uniforme infiltratie is </w:t>
      </w:r>
      <m:oMath>
        <m:r>
          <m:rPr>
            <m:sty m:val="p"/>
          </m:rPr>
          <w:rPr>
            <w:rFonts w:ascii="Cambria Math" w:hAnsi="Cambria Math"/>
          </w:rPr>
          <m:t>-</m:t>
        </m:r>
        <m:r>
          <w:rPr>
            <w:rFonts w:ascii="Cambria Math" w:hAnsi="Cambria Math"/>
          </w:rPr>
          <m:t>kD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 </m:t>
            </m:r>
            <m:r>
              <m:rPr>
                <m:sty m:val="p"/>
              </m:rPr>
              <w:rPr>
                <w:rFonts w:ascii="Cambria Math" w:hAnsi="Cambria Math"/>
              </w:rPr>
              <m:t>/</m:t>
            </m:r>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dus even groot als de uniforme onttrekking bij de horizontale stroming in </w:t>
      </w:r>
      <w:r w:rsidR="00BE39B6">
        <w:t>afbeelding</w:t>
      </w:r>
      <w:r w:rsidR="00FE63EC">
        <w:t xml:space="preserve"> </w:t>
      </w:r>
      <w:r w:rsidRPr="00F6667A">
        <w:t xml:space="preserve">2b. </w:t>
      </w:r>
      <m:oMath>
        <m:r>
          <w:rPr>
            <w:rFonts w:ascii="Cambria Math" w:hAnsi="Cambria Math"/>
          </w:rPr>
          <m:t>N</m:t>
        </m:r>
        <m:r>
          <m:rPr>
            <m:sty m:val="p"/>
          </m:rPr>
          <w:rPr>
            <w:rFonts w:ascii="Cambria Math" w:hAnsi="Cambria Math"/>
          </w:rPr>
          <m:t>/</m:t>
        </m:r>
        <m:r>
          <w:rPr>
            <w:rFonts w:ascii="Cambria Math" w:hAnsi="Cambria Math"/>
          </w:rPr>
          <m:t>D</m:t>
        </m:r>
      </m:oMath>
      <w:r w:rsidRPr="00F6667A">
        <w:t xml:space="preserve"> is dus de divergentie in zowel </w:t>
      </w:r>
      <w:r w:rsidR="00BE39B6">
        <w:t>afbeelding</w:t>
      </w:r>
      <w:r w:rsidR="00FE63EC">
        <w:t xml:space="preserve"> </w:t>
      </w:r>
      <w:r w:rsidRPr="00F6667A">
        <w:t xml:space="preserve">2b en </w:t>
      </w:r>
      <w:r w:rsidR="00BE39B6">
        <w:t>afbeelding</w:t>
      </w:r>
      <w:r w:rsidR="00FE63EC">
        <w:t xml:space="preserve"> </w:t>
      </w:r>
      <w:r w:rsidRPr="00F6667A">
        <w:t xml:space="preserve">2c, even groot maar tegengesteld. Het is niet zo dat de divergentie wegvalt door </w:t>
      </w:r>
      <m:oMath>
        <m:r>
          <w:rPr>
            <w:rFonts w:ascii="Cambria Math" w:hAnsi="Cambria Math"/>
          </w:rPr>
          <m:t>Δy</m:t>
        </m:r>
        <m:r>
          <m:rPr>
            <m:sty m:val="p"/>
          </m:rPr>
          <w:rPr>
            <w:rFonts w:ascii="Cambria Math" w:hAnsi="Cambria Math"/>
          </w:rPr>
          <m:t>→</m:t>
        </m:r>
        <m:r>
          <w:rPr>
            <w:rFonts w:ascii="Cambria Math" w:hAnsi="Cambria Math"/>
          </w:rPr>
          <m:t>0</m:t>
        </m:r>
      </m:oMath>
      <w:r w:rsidRPr="00F6667A">
        <w:t xml:space="preserve"> te laten gaan; de divergentie valt weg door de stroming in </w:t>
      </w:r>
      <w:r w:rsidR="00BE39B6">
        <w:t>afbeelding</w:t>
      </w:r>
      <w:r w:rsidR="00FE63EC">
        <w:t xml:space="preserve"> </w:t>
      </w:r>
      <w:r w:rsidRPr="00F6667A">
        <w:t xml:space="preserve">2b en </w:t>
      </w:r>
      <w:r w:rsidR="00BE39B6">
        <w:t>afbeelding</w:t>
      </w:r>
      <w:r w:rsidR="00FE63EC">
        <w:t xml:space="preserve"> </w:t>
      </w:r>
      <w:r w:rsidRPr="00F6667A">
        <w:t xml:space="preserve">2b te superponeren. Je krijgt dan het plaatje dat Ernst niet getekend heeft, hier getoond in </w:t>
      </w:r>
      <w:r w:rsidR="00BE39B6">
        <w:t>afbeelding</w:t>
      </w:r>
      <w:r w:rsidR="00FE63EC">
        <w:t xml:space="preserve"> </w:t>
      </w:r>
      <w:r w:rsidRPr="00F6667A">
        <w:t>2d. Merk op dat Ernst overal alleen de stroomlijnen schetst.</w:t>
      </w:r>
    </w:p>
    <w:p w14:paraId="5501E3D1" w14:textId="77777777" w:rsidR="00F6667A" w:rsidRPr="00F6667A" w:rsidRDefault="00F6667A" w:rsidP="001330C4">
      <w:pPr>
        <w:pStyle w:val="Kop2"/>
        <w:rPr>
          <w:w w:val="105"/>
        </w:rPr>
      </w:pPr>
      <w:bookmarkStart w:id="4" w:name="Xb3823c6da5f65a59e50e456a910943bb106d296"/>
      <w:bookmarkEnd w:id="3"/>
      <w:r w:rsidRPr="00F6667A">
        <w:rPr>
          <w:w w:val="105"/>
        </w:rPr>
        <w:t>Combinatie van horizontale en verticale stroming</w:t>
      </w:r>
    </w:p>
    <w:p w14:paraId="448DA038" w14:textId="46EBCAA9" w:rsidR="00F6667A" w:rsidRPr="00F6667A" w:rsidRDefault="00F6667A" w:rsidP="00F6667A">
      <w:pPr>
        <w:pStyle w:val="Normaal"/>
      </w:pPr>
      <w:r w:rsidRPr="00F6667A">
        <w:t xml:space="preserve">We zien in </w:t>
      </w:r>
      <w:r w:rsidR="00BE39B6">
        <w:t>afbeelding</w:t>
      </w:r>
      <w:r w:rsidR="00FE63EC">
        <w:t xml:space="preserve"> </w:t>
      </w:r>
      <w:r w:rsidRPr="00F6667A">
        <w:t xml:space="preserve">2d een doorsnede met breedte </w:t>
      </w:r>
      <m:oMath>
        <m:r>
          <w:rPr>
            <w:rFonts w:ascii="Cambria Math" w:hAnsi="Cambria Math"/>
          </w:rPr>
          <m:t>b</m:t>
        </m:r>
      </m:oMath>
      <w:r w:rsidRPr="00F6667A">
        <w:t xml:space="preserve">, die gevoed wordt door uniform neerslagoverschot </w:t>
      </w:r>
      <m:oMath>
        <m:r>
          <w:rPr>
            <w:rFonts w:ascii="Cambria Math" w:hAnsi="Cambria Math"/>
          </w:rPr>
          <m:t>N</m:t>
        </m:r>
      </m:oMath>
      <w:r w:rsidRPr="00F6667A">
        <w:t xml:space="preserve"> en water via zijn linker rand afvoert middels een uniforme horizontale component ter grootte </w:t>
      </w:r>
      <m:oMath>
        <m:sSub>
          <m:sSubPr>
            <m:ctrlPr>
              <w:rPr>
                <w:rFonts w:ascii="Cambria Math" w:hAnsi="Cambria Math"/>
              </w:rPr>
            </m:ctrlPr>
          </m:sSubPr>
          <m:e>
            <m:r>
              <w:rPr>
                <w:rFonts w:ascii="Cambria Math" w:hAnsi="Cambria Math"/>
              </w:rPr>
              <m:t>q</m:t>
            </m:r>
          </m:e>
          <m:sub>
            <m:r>
              <w:rPr>
                <w:rFonts w:ascii="Cambria Math" w:hAnsi="Cambria Math"/>
              </w:rPr>
              <m:t>x</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F6667A">
        <w:t xml:space="preserve">. Ook deze doorsnede is volledig door stromingsranden vastgelegd, waarbij de rand rechts en de basis van de doorsnede stroomlijnen zijn. Ook hier is de stijghoogte onbepaald zolang deze niet ergens, in een willekeurig punt, wordt vastgeprikt. Voor de stroming in deze doorsnede gelden de volgende horizontale en verticale stromingscomponenten, waarbij gemakshalve </w:t>
      </w:r>
      <m:oMath>
        <m:r>
          <w:rPr>
            <w:rFonts w:ascii="Cambria Math" w:hAnsi="Cambria Math"/>
          </w:rPr>
          <m:t>z</m:t>
        </m:r>
        <m:r>
          <m:rPr>
            <m:sty m:val="p"/>
          </m:rPr>
          <w:rPr>
            <w:rFonts w:ascii="Cambria Math" w:hAnsi="Cambria Math"/>
          </w:rPr>
          <m:t>=</m:t>
        </m:r>
        <m:r>
          <w:rPr>
            <w:rFonts w:ascii="Cambria Math" w:hAnsi="Cambria Math"/>
          </w:rPr>
          <m:t>0</m:t>
        </m:r>
      </m:oMath>
      <w:r w:rsidRPr="00F6667A">
        <w:t xml:space="preserve"> gelijk aan de basis is genomen:</w:t>
      </w:r>
    </w:p>
    <w:p w14:paraId="08484F47" w14:textId="34982C7F" w:rsidR="00F6667A" w:rsidRPr="003D16B6" w:rsidRDefault="00000000" w:rsidP="003D16B6">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Nz</m:t>
            </m:r>
          </m:num>
          <m:den>
            <m:r>
              <w:rPr>
                <w:rFonts w:ascii="Cambria Math" w:hAnsi="Cambria Math"/>
              </w:rPr>
              <m:t>D</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oMath>
      <w:r w:rsidR="003D16B6">
        <w:tab/>
        <w:t>(</w:t>
      </w:r>
      <w:r w:rsidR="003D16B6">
        <w:fldChar w:fldCharType="begin"/>
      </w:r>
      <w:r w:rsidR="003D16B6">
        <w:instrText xml:space="preserve">SEQ eq  </w:instrText>
      </w:r>
      <w:r w:rsidR="003D16B6">
        <w:fldChar w:fldCharType="separate"/>
      </w:r>
      <w:r w:rsidR="003A3C28">
        <w:rPr>
          <w:noProof/>
        </w:rPr>
        <w:t>4</w:t>
      </w:r>
      <w:r w:rsidR="003D16B6">
        <w:fldChar w:fldCharType="end"/>
      </w:r>
      <w:r w:rsidR="003D16B6">
        <w:t>)</w:t>
      </w:r>
    </w:p>
    <w:p w14:paraId="5915FC7B" w14:textId="77777777" w:rsidR="00F6667A" w:rsidRPr="00F6667A" w:rsidRDefault="00F6667A" w:rsidP="00F6667A">
      <w:pPr>
        <w:pStyle w:val="Normaal"/>
      </w:pPr>
      <w:proofErr w:type="gramStart"/>
      <w:r w:rsidRPr="00F6667A">
        <w:t>met</w:t>
      </w:r>
      <w:proofErr w:type="gramEnd"/>
      <w:r w:rsidRPr="00F6667A">
        <w:t xml:space="preserve"> divergentie</w:t>
      </w:r>
    </w:p>
    <w:p w14:paraId="3B83E289" w14:textId="2901130C" w:rsidR="00F6667A" w:rsidRPr="00D33D46" w:rsidRDefault="00F6667A" w:rsidP="00D33D46">
      <w:pPr>
        <w:pStyle w:val="Equation"/>
      </w:pPr>
      <m:oMath>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5</w:t>
      </w:r>
      <w:r w:rsidR="003D16B6">
        <w:fldChar w:fldCharType="end"/>
      </w:r>
      <w:r w:rsidR="003D16B6">
        <w:t>)</w:t>
      </w:r>
    </w:p>
    <w:p w14:paraId="4D96722B" w14:textId="77777777" w:rsidR="00F6667A" w:rsidRPr="00F6667A" w:rsidRDefault="00F6667A" w:rsidP="00F6667A">
      <w:pPr>
        <w:pStyle w:val="Normaal"/>
      </w:pPr>
      <w:r w:rsidRPr="00F6667A">
        <w:t>De stroomlijnen liggen in deze doorsnede vast. We krijgen we door ze te volgen:</w:t>
      </w:r>
    </w:p>
    <w:p w14:paraId="1FA6B1A4" w14:textId="41C21F0D" w:rsidR="00F6667A" w:rsidRPr="00D33D46" w:rsidRDefault="00000000" w:rsidP="00D33D46">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z</m:t>
                </m:r>
              </m:num>
              <m:den>
                <m:r>
                  <w:rPr>
                    <w:rFonts w:ascii="Cambria Math" w:hAnsi="Cambria Math"/>
                  </w:rPr>
                  <m:t>D</m:t>
                </m:r>
              </m:den>
            </m:f>
          </m:e>
        </m:d>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dz</m:t>
            </m:r>
          </m:num>
          <m:den>
            <m:r>
              <w:rPr>
                <w:rFonts w:ascii="Cambria Math" w:hAnsi="Cambria Math"/>
              </w:rPr>
              <m:t>dt</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dx</m:t>
            </m:r>
          </m:num>
          <m:den>
            <m:r>
              <w:rPr>
                <w:rFonts w:ascii="Cambria Math" w:hAnsi="Cambria Math"/>
              </w:rPr>
              <m:t>dt</m:t>
            </m:r>
          </m:den>
        </m:f>
      </m:oMath>
      <w:r w:rsidR="003D16B6">
        <w:tab/>
        <w:t>(</w:t>
      </w:r>
      <w:r w:rsidR="003D16B6">
        <w:fldChar w:fldCharType="begin"/>
      </w:r>
      <w:r w:rsidR="003D16B6">
        <w:instrText xml:space="preserve">SEQ eq  </w:instrText>
      </w:r>
      <w:r w:rsidR="003D16B6">
        <w:fldChar w:fldCharType="separate"/>
      </w:r>
      <w:r w:rsidR="003A3C28">
        <w:rPr>
          <w:noProof/>
        </w:rPr>
        <w:t>6</w:t>
      </w:r>
      <w:r w:rsidR="003D16B6">
        <w:fldChar w:fldCharType="end"/>
      </w:r>
      <w:r w:rsidR="003D16B6">
        <w:t>)</w:t>
      </w:r>
    </w:p>
    <w:p w14:paraId="58F9A822" w14:textId="519D320A" w:rsidR="00F6667A" w:rsidRPr="00F6667A" w:rsidRDefault="00F6667A" w:rsidP="00F6667A">
      <w:pPr>
        <w:pStyle w:val="Normaal"/>
      </w:pPr>
      <w:r w:rsidRPr="00F6667A">
        <w:t xml:space="preserve">Elimineren van </w:t>
      </w:r>
      <m:oMath>
        <m:r>
          <w:rPr>
            <w:rFonts w:ascii="Cambria Math" w:hAnsi="Cambria Math"/>
          </w:rPr>
          <m:t>dt</m:t>
        </m:r>
      </m:oMath>
      <w:r w:rsidRPr="00F6667A">
        <w:t xml:space="preserve"> en beide zijden delen door </w:t>
      </w:r>
      <m:oMath>
        <m:r>
          <w:rPr>
            <w:rFonts w:ascii="Cambria Math" w:hAnsi="Cambria Math"/>
          </w:rPr>
          <m:t>N</m:t>
        </m:r>
        <m:r>
          <m:rPr>
            <m:sty m:val="p"/>
          </m:rPr>
          <w:rPr>
            <w:rFonts w:ascii="Cambria Math" w:hAnsi="Cambria Math"/>
          </w:rPr>
          <m:t>/</m:t>
        </m:r>
        <m:r>
          <w:rPr>
            <w:rFonts w:ascii="Cambria Math" w:hAnsi="Cambria Math"/>
          </w:rPr>
          <m:t>D</m:t>
        </m:r>
      </m:oMath>
      <w:r w:rsidRPr="00F6667A">
        <w:t xml:space="preserve"> levert vervolgens:</w:t>
      </w:r>
    </w:p>
    <w:p w14:paraId="7CB40C18" w14:textId="3390EA93" w:rsidR="00F6667A" w:rsidRPr="00D33D46" w:rsidRDefault="00000000" w:rsidP="00D33D46">
      <w:pPr>
        <w:pStyle w:val="Equation"/>
      </w:pPr>
      <m:oMath>
        <m:f>
          <m:fPr>
            <m:ctrlPr>
              <w:rPr>
                <w:rFonts w:ascii="Cambria Math" w:hAnsi="Cambria Math"/>
              </w:rPr>
            </m:ctrlPr>
          </m:fPr>
          <m:num>
            <m:r>
              <w:rPr>
                <w:rFonts w:ascii="Cambria Math" w:hAnsi="Cambria Math"/>
              </w:rPr>
              <m:t>dx</m:t>
            </m:r>
          </m:num>
          <m:den>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dz</m:t>
            </m:r>
          </m:num>
          <m:den>
            <m:r>
              <w:rPr>
                <w:rFonts w:ascii="Cambria Math" w:hAnsi="Cambria Math"/>
              </w:rPr>
              <m:t>z</m:t>
            </m:r>
          </m:den>
        </m:f>
      </m:oMath>
      <w:r w:rsidR="003D16B6">
        <w:tab/>
        <w:t>(</w:t>
      </w:r>
      <w:r w:rsidR="003D16B6">
        <w:fldChar w:fldCharType="begin"/>
      </w:r>
      <w:r w:rsidR="003D16B6">
        <w:instrText xml:space="preserve">SEQ eq  </w:instrText>
      </w:r>
      <w:r w:rsidR="003D16B6">
        <w:fldChar w:fldCharType="separate"/>
      </w:r>
      <w:r w:rsidR="003A3C28">
        <w:rPr>
          <w:noProof/>
        </w:rPr>
        <w:t>7</w:t>
      </w:r>
      <w:r w:rsidR="003D16B6">
        <w:fldChar w:fldCharType="end"/>
      </w:r>
      <w:r w:rsidR="003D16B6">
        <w:t>)</w:t>
      </w:r>
    </w:p>
    <w:p w14:paraId="2240FC91" w14:textId="77777777" w:rsidR="00F6667A" w:rsidRPr="00F6667A" w:rsidRDefault="00F6667A" w:rsidP="00F6667A">
      <w:pPr>
        <w:pStyle w:val="Normaal"/>
      </w:pPr>
      <w:r w:rsidRPr="00F6667A">
        <w:t>Dus, na integreren van beide zijden krijgen we</w:t>
      </w:r>
    </w:p>
    <w:p w14:paraId="3226064B" w14:textId="31616DD6" w:rsidR="00F6667A" w:rsidRPr="00D33D46" w:rsidRDefault="00000000" w:rsidP="00D33D46">
      <w:pPr>
        <w:pStyle w:val="Equation"/>
      </w:pPr>
      <m:oMath>
        <m:m>
          <m:mPr>
            <m:plcHide m:val="1"/>
            <m:mcs>
              <m:mc>
                <m:mcPr>
                  <m:count m:val="1"/>
                  <m:mcJc m:val="right"/>
                </m:mcPr>
              </m:mc>
              <m:mc>
                <m:mcPr>
                  <m:count m:val="1"/>
                  <m:mcJc m:val="left"/>
                </m:mcPr>
              </m:mc>
            </m:mcs>
            <m:ctrlPr>
              <w:rPr>
                <w:rFonts w:ascii="Cambria Math" w:hAnsi="Cambria Math"/>
              </w:rPr>
            </m:ctrlPr>
          </m:mPr>
          <m:mr>
            <m:e>
              <m:r>
                <m:rPr>
                  <m:nor/>
                </m:rPr>
                <m:t>ln</m:t>
              </m:r>
              <m:r>
                <w:rPr>
                  <w:rFonts w:ascii="Cambria Math" w:hAnsi="Cambria Math"/>
                </w:rPr>
                <m:t>x</m:t>
              </m:r>
            </m:e>
            <m:e>
              <m:r>
                <m:rPr>
                  <m:sty m:val="p"/>
                </m:rPr>
                <w:rPr>
                  <w:rFonts w:ascii="Cambria Math" w:hAnsi="Cambria Math"/>
                </w:rPr>
                <m:t>=-</m:t>
              </m:r>
              <m:r>
                <m:rPr>
                  <m:nor/>
                </m:rPr>
                <m:t>ln</m:t>
              </m:r>
              <m:r>
                <w:rPr>
                  <w:rFonts w:ascii="Cambria Math" w:hAnsi="Cambria Math"/>
                </w:rPr>
                <m:t>z</m:t>
              </m:r>
              <m:r>
                <m:rPr>
                  <m:sty m:val="p"/>
                </m:rPr>
                <w:rPr>
                  <w:rFonts w:ascii="Cambria Math" w:hAnsi="Cambria Math"/>
                </w:rPr>
                <m:t>+</m:t>
              </m:r>
              <m:r>
                <w:rPr>
                  <w:rFonts w:ascii="Cambria Math" w:hAnsi="Cambria Math"/>
                </w:rPr>
                <m:t>C</m:t>
              </m:r>
            </m:e>
          </m:mr>
          <m:mr>
            <m:e>
              <m:r>
                <m:rPr>
                  <m:nor/>
                </m:rPr>
                <m:t>ln</m:t>
              </m:r>
              <m:r>
                <w:rPr>
                  <w:rFonts w:ascii="Cambria Math" w:hAnsi="Cambria Math"/>
                </w:rPr>
                <m:t>xz</m:t>
              </m:r>
            </m:e>
            <m:e>
              <m:r>
                <m:rPr>
                  <m:sty m:val="p"/>
                </m:rPr>
                <w:rPr>
                  <w:rFonts w:ascii="Cambria Math" w:hAnsi="Cambria Math"/>
                </w:rPr>
                <m:t>=</m:t>
              </m:r>
              <m:r>
                <w:rPr>
                  <w:rFonts w:ascii="Cambria Math" w:hAnsi="Cambria Math"/>
                </w:rPr>
                <m:t>C</m:t>
              </m:r>
            </m:e>
          </m:mr>
        </m:m>
      </m:oMath>
      <w:r w:rsidR="003D16B6">
        <w:tab/>
        <w:t>(</w:t>
      </w:r>
      <w:r w:rsidR="003D16B6">
        <w:fldChar w:fldCharType="begin"/>
      </w:r>
      <w:r w:rsidR="003D16B6">
        <w:instrText xml:space="preserve">SEQ eq  </w:instrText>
      </w:r>
      <w:r w:rsidR="003D16B6">
        <w:fldChar w:fldCharType="separate"/>
      </w:r>
      <w:r w:rsidR="003A3C28">
        <w:rPr>
          <w:noProof/>
        </w:rPr>
        <w:t>8</w:t>
      </w:r>
      <w:r w:rsidR="003D16B6">
        <w:fldChar w:fldCharType="end"/>
      </w:r>
      <w:r w:rsidR="003D16B6">
        <w:t>)</w:t>
      </w:r>
    </w:p>
    <w:p w14:paraId="77CC26E3" w14:textId="293C70C0" w:rsidR="00F6667A" w:rsidRPr="00F6667A" w:rsidRDefault="00F6667A" w:rsidP="00F6667A">
      <w:pPr>
        <w:pStyle w:val="Normaal"/>
      </w:pPr>
      <w:r w:rsidRPr="00F6667A">
        <w:t xml:space="preserve">De integratieconstante, </w:t>
      </w:r>
      <m:oMath>
        <m:r>
          <w:rPr>
            <w:rFonts w:ascii="Cambria Math" w:hAnsi="Cambria Math"/>
          </w:rPr>
          <m:t>C</m:t>
        </m:r>
      </m:oMath>
      <w:r w:rsidRPr="00F6667A">
        <w:t xml:space="preserve">, volgt uit het startpunt van de stroomlijn: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F6667A">
        <w:t xml:space="preserv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rsidRPr="00F6667A">
        <w:t xml:space="preserve">. Aldus </w:t>
      </w:r>
      <m:oMath>
        <m:r>
          <w:rPr>
            <w:rFonts w:ascii="Cambria Math" w:hAnsi="Cambria Math"/>
          </w:rPr>
          <m:t>C</m:t>
        </m:r>
        <m:r>
          <m:rPr>
            <m:sty m:val="p"/>
          </m:rPr>
          <w:rPr>
            <w:rFonts w:ascii="Cambria Math" w:hAnsi="Cambria Math"/>
          </w:rPr>
          <m:t>=</m:t>
        </m:r>
        <m:r>
          <m:rPr>
            <m:nor/>
          </m:rPr>
          <m:t>ln</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oMath>
      <w:r w:rsidRPr="00F6667A">
        <w:t>, zodat de stroomlijnen worden beschreven door</w:t>
      </w:r>
    </w:p>
    <w:p w14:paraId="6DFCC2C8" w14:textId="2BFA920B" w:rsidR="00F6667A" w:rsidRPr="00D33D46" w:rsidRDefault="00F6667A" w:rsidP="00D33D46">
      <w:pPr>
        <w:pStyle w:val="Equation"/>
      </w:pP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w:r w:rsidR="003D16B6">
        <w:tab/>
        <w:t>(</w:t>
      </w:r>
      <w:r w:rsidR="003D16B6">
        <w:fldChar w:fldCharType="begin"/>
      </w:r>
      <w:r w:rsidR="003D16B6">
        <w:instrText xml:space="preserve">SEQ eq  </w:instrText>
      </w:r>
      <w:r w:rsidR="003D16B6">
        <w:fldChar w:fldCharType="separate"/>
      </w:r>
      <w:r w:rsidR="003A3C28">
        <w:rPr>
          <w:noProof/>
        </w:rPr>
        <w:t>9</w:t>
      </w:r>
      <w:r w:rsidR="003D16B6">
        <w:fldChar w:fldCharType="end"/>
      </w:r>
      <w:r w:rsidR="003D16B6">
        <w:t>)</w:t>
      </w:r>
    </w:p>
    <w:p w14:paraId="14C9574A" w14:textId="40EF402C" w:rsidR="00F6667A" w:rsidRPr="00F6667A" w:rsidRDefault="00F6667A" w:rsidP="00F6667A">
      <w:pPr>
        <w:pStyle w:val="Normaal"/>
      </w:pPr>
      <w:r w:rsidRPr="00F6667A">
        <w:t xml:space="preserve">Deze stroomlijnen blijken </w:t>
      </w:r>
      <w:proofErr w:type="gramStart"/>
      <w:r w:rsidRPr="00F6667A">
        <w:t>derhalve</w:t>
      </w:r>
      <w:proofErr w:type="gramEnd"/>
      <w:r w:rsidRPr="00F6667A">
        <w:t xml:space="preserve"> hyperbolen te zijn. Kies een startpunt, bijv.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F6667A">
        <w:t xml:space="preserve"> en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D</m:t>
        </m:r>
      </m:oMath>
      <w:r w:rsidRPr="00F6667A">
        <w:t xml:space="preserve"> dan volgt</w:t>
      </w:r>
    </w:p>
    <w:p w14:paraId="0B266344" w14:textId="07311DAF" w:rsidR="00F6667A" w:rsidRPr="00D33D46" w:rsidRDefault="00F6667A" w:rsidP="00D33D46">
      <w:pPr>
        <w:pStyle w:val="Equation"/>
      </w:pPr>
      <m:oMath>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D</m:t>
            </m:r>
          </m:num>
          <m:den>
            <m:r>
              <w:rPr>
                <w:rFonts w:ascii="Cambria Math" w:hAnsi="Cambria Math"/>
              </w:rPr>
              <m:t>x</m:t>
            </m:r>
          </m:den>
        </m:f>
      </m:oMath>
      <w:r w:rsidR="003D16B6">
        <w:tab/>
        <w:t>(</w:t>
      </w:r>
      <w:r w:rsidR="003D16B6">
        <w:fldChar w:fldCharType="begin"/>
      </w:r>
      <w:r w:rsidR="003D16B6">
        <w:instrText xml:space="preserve">SEQ eq  </w:instrText>
      </w:r>
      <w:r w:rsidR="003D16B6">
        <w:fldChar w:fldCharType="separate"/>
      </w:r>
      <w:r w:rsidR="003A3C28">
        <w:rPr>
          <w:noProof/>
        </w:rPr>
        <w:t>10</w:t>
      </w:r>
      <w:r w:rsidR="003D16B6">
        <w:fldChar w:fldCharType="end"/>
      </w:r>
      <w:r w:rsidR="003D16B6">
        <w:t>)</w:t>
      </w:r>
    </w:p>
    <w:p w14:paraId="5ABACFB7" w14:textId="71335230" w:rsidR="00F6667A" w:rsidRPr="00F6667A" w:rsidRDefault="00F6667A" w:rsidP="00F6667A">
      <w:pPr>
        <w:pStyle w:val="Normaal"/>
      </w:pPr>
      <w:r w:rsidRPr="00F6667A">
        <w:t xml:space="preserve">We hebben natuurlijk ook de stroomfunctie </w:t>
      </w:r>
      <m:oMath>
        <m:r>
          <w:rPr>
            <w:rFonts w:ascii="Cambria Math" w:hAnsi="Cambria Math"/>
          </w:rPr>
          <m:t>Ψ</m:t>
        </m:r>
      </m:oMath>
      <w:r w:rsidRPr="00F6667A">
        <w:t xml:space="preserve">. Die hangt van van de complexe variabele die we normaliter </w:t>
      </w:r>
      <m:oMath>
        <m:r>
          <w:rPr>
            <w:rFonts w:ascii="Cambria Math" w:hAnsi="Cambria Math"/>
          </w:rPr>
          <m:t>z</m:t>
        </m:r>
      </m:oMath>
      <w:r w:rsidRPr="00F6667A">
        <w:t xml:space="preserve"> noemen. Omdat </w:t>
      </w:r>
      <m:oMath>
        <m:r>
          <w:rPr>
            <w:rFonts w:ascii="Cambria Math" w:hAnsi="Cambria Math"/>
          </w:rPr>
          <m:t>z</m:t>
        </m:r>
      </m:oMath>
      <w:r w:rsidRPr="00F6667A">
        <w:t xml:space="preserve"> al in gebruik is, kiezen we hiervoor, in navolging van Ernst,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F6667A">
        <w:t>.</w:t>
      </w:r>
      <w:r w:rsidR="00FE63EC">
        <w:t xml:space="preserve"> </w:t>
      </w:r>
      <w:r w:rsidRPr="00F6667A">
        <w:t>De definitie van de stroomfunctie invullen geeft</w:t>
      </w:r>
    </w:p>
    <w:p w14:paraId="4BBF792B" w14:textId="49B5C9C4" w:rsidR="00F6667A" w:rsidRPr="00F6667A" w:rsidRDefault="00000000" w:rsidP="003D16B6">
      <w:pPr>
        <w:pStyle w:val="Equation"/>
      </w:p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e>
          </m:m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x</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Ny</m:t>
                  </m:r>
                </m:num>
                <m:den>
                  <m:r>
                    <w:rPr>
                      <w:rFonts w:ascii="Cambria Math" w:hAnsi="Cambria Math"/>
                    </w:rPr>
                    <m:t>D</m:t>
                  </m:r>
                </m:den>
              </m:f>
            </m:e>
          </m:mr>
        </m:m>
      </m:oMath>
      <w:r w:rsidR="003D16B6">
        <w:tab/>
        <w:t>(</w:t>
      </w:r>
      <w:r w:rsidR="003D16B6">
        <w:fldChar w:fldCharType="begin"/>
      </w:r>
      <w:r w:rsidR="003D16B6">
        <w:instrText xml:space="preserve">SEQ eq  </w:instrText>
      </w:r>
      <w:r w:rsidR="003D16B6">
        <w:fldChar w:fldCharType="separate"/>
      </w:r>
      <w:r w:rsidR="003A3C28">
        <w:rPr>
          <w:noProof/>
        </w:rPr>
        <w:t>11</w:t>
      </w:r>
      <w:r w:rsidR="003D16B6">
        <w:fldChar w:fldCharType="end"/>
      </w:r>
      <w:r w:rsidR="003D16B6">
        <w:t>)</w:t>
      </w:r>
    </w:p>
    <w:p w14:paraId="0B9850B9" w14:textId="6CF715E1" w:rsidR="00F6667A" w:rsidRPr="00F6667A" w:rsidRDefault="00F6667A" w:rsidP="00F6667A">
      <w:pPr>
        <w:pStyle w:val="Normaal"/>
      </w:pPr>
      <w:r w:rsidRPr="00F6667A">
        <w:t xml:space="preserve">De </w:t>
      </w:r>
      <w:proofErr w:type="spellStart"/>
      <w:r w:rsidRPr="00F6667A">
        <w:t>Laplacian</w:t>
      </w:r>
      <w:proofErr w:type="spellEnd"/>
      <w:r w:rsidRPr="00F6667A">
        <w:t xml:space="preserve"> van de stroomfunctie is dus nul, wat ook zo moet zijn:</w:t>
      </w:r>
    </w:p>
    <w:p w14:paraId="6D5D8479" w14:textId="4A9EED4D" w:rsidR="00F6667A" w:rsidRPr="00D33D46" w:rsidRDefault="00000000" w:rsidP="00D33D46">
      <w:pPr>
        <w:pStyle w:val="Equation"/>
      </w:p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12</w:t>
      </w:r>
      <w:r w:rsidR="003D16B6">
        <w:fldChar w:fldCharType="end"/>
      </w:r>
      <w:r w:rsidR="003D16B6">
        <w:t>)</w:t>
      </w:r>
    </w:p>
    <w:p w14:paraId="37B009CC" w14:textId="77777777" w:rsidR="00F6667A" w:rsidRPr="00F6667A" w:rsidRDefault="00F6667A" w:rsidP="00F6667A">
      <w:pPr>
        <w:pStyle w:val="Normaal"/>
      </w:pPr>
      <w:r w:rsidRPr="00F6667A">
        <w:t>En de stroomfunctie zelf wordt verkregen door integratie</w:t>
      </w:r>
    </w:p>
    <w:p w14:paraId="7774AA0D" w14:textId="4E58E1CE"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xz</m:t>
        </m:r>
      </m:oMath>
      <w:r w:rsidR="003D16B6">
        <w:tab/>
        <w:t>(</w:t>
      </w:r>
      <w:r w:rsidR="003D16B6">
        <w:fldChar w:fldCharType="begin"/>
      </w:r>
      <w:r w:rsidR="003D16B6">
        <w:instrText xml:space="preserve">SEQ eq  </w:instrText>
      </w:r>
      <w:r w:rsidR="003D16B6">
        <w:fldChar w:fldCharType="separate"/>
      </w:r>
      <w:r w:rsidR="003A3C28">
        <w:rPr>
          <w:noProof/>
        </w:rPr>
        <w:t>13</w:t>
      </w:r>
      <w:r w:rsidR="003D16B6">
        <w:fldChar w:fldCharType="end"/>
      </w:r>
      <w:r w:rsidR="003D16B6">
        <w:t>)</w:t>
      </w:r>
    </w:p>
    <w:p w14:paraId="51ACB7D9" w14:textId="11E52713" w:rsidR="00F6667A" w:rsidRPr="00F6667A" w:rsidRDefault="00F6667A" w:rsidP="00F6667A">
      <w:pPr>
        <w:pStyle w:val="Normaal"/>
      </w:pPr>
      <w:r w:rsidRPr="00F6667A">
        <w:t xml:space="preserve">Hierin is </w:t>
      </w:r>
      <m:oMath>
        <m:sSub>
          <m:sSubPr>
            <m:ctrlPr>
              <w:rPr>
                <w:rFonts w:ascii="Cambria Math" w:hAnsi="Cambria Math"/>
              </w:rPr>
            </m:ctrlPr>
          </m:sSubPr>
          <m:e>
            <m:r>
              <w:rPr>
                <w:rFonts w:ascii="Cambria Math" w:hAnsi="Cambria Math"/>
              </w:rPr>
              <m:t>Ψ</m:t>
            </m:r>
          </m:e>
          <m:sub>
            <m:r>
              <w:rPr>
                <w:rFonts w:ascii="Cambria Math" w:hAnsi="Cambria Math"/>
              </w:rPr>
              <m:t>0</m:t>
            </m:r>
          </m:sub>
        </m:sSub>
      </m:oMath>
      <w:r w:rsidRPr="00F6667A">
        <w:t xml:space="preserve"> de waarde van de stroomfunctie is op de stroomlijnen die vanaf de top van de waterscheiding omlaag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F6667A">
        <w:t xml:space="preserve"> loopt en voorts langs de basis van het watervoerende pakket </w:t>
      </w:r>
      <m:oMath>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oMath>
      <w:r w:rsidRPr="00F6667A">
        <w:t xml:space="preserve"> naar de uitstroomrand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De stroomlijnen krijgen we door de contourlijnen van </w:t>
      </w:r>
      <m:oMath>
        <m:r>
          <w:rPr>
            <w:rFonts w:ascii="Cambria Math" w:hAnsi="Cambria Math"/>
          </w:rPr>
          <m:t>Ψ</m:t>
        </m:r>
      </m:oMath>
      <w:r w:rsidRPr="00F6667A">
        <w:t xml:space="preserve"> te tekenen. Kies je bijvoorbeeld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F6667A">
        <w:t xml:space="preserve">, dan krijg je stroomlijn </w:t>
      </w: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F6667A">
        <w:t xml:space="preserve"> net als hiervoor.</w:t>
      </w:r>
    </w:p>
    <w:p w14:paraId="6A15D4E0" w14:textId="3286FBDE" w:rsidR="00F6667A" w:rsidRPr="00F6667A" w:rsidRDefault="00F6667A" w:rsidP="00F6667A">
      <w:pPr>
        <w:pStyle w:val="Normaal"/>
      </w:pPr>
      <w:r w:rsidRPr="00F6667A">
        <w:t xml:space="preserve">De stroomfunctie langs het bovenvlak,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is</w:t>
      </w:r>
    </w:p>
    <w:p w14:paraId="6294756E" w14:textId="7A88A522"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Nx</m:t>
        </m:r>
      </m:oMath>
      <w:r w:rsidR="003D16B6">
        <w:tab/>
        <w:t>(</w:t>
      </w:r>
      <w:r w:rsidR="003D16B6">
        <w:fldChar w:fldCharType="begin"/>
      </w:r>
      <w:r w:rsidR="003D16B6">
        <w:instrText xml:space="preserve">SEQ eq  </w:instrText>
      </w:r>
      <w:r w:rsidR="003D16B6">
        <w:fldChar w:fldCharType="separate"/>
      </w:r>
      <w:r w:rsidR="003A3C28">
        <w:rPr>
          <w:noProof/>
        </w:rPr>
        <w:t>14</w:t>
      </w:r>
      <w:r w:rsidR="003D16B6">
        <w:fldChar w:fldCharType="end"/>
      </w:r>
      <w:r w:rsidR="003D16B6">
        <w:t>)</w:t>
      </w:r>
    </w:p>
    <w:p w14:paraId="7469F7EA" w14:textId="34E7746E" w:rsidR="00F6667A" w:rsidRPr="00F6667A" w:rsidRDefault="00F6667A" w:rsidP="00F6667A">
      <w:pPr>
        <w:pStyle w:val="Normaal"/>
      </w:pPr>
      <w:r w:rsidRPr="00F6667A">
        <w:t xml:space="preserve">Deze stroomlijn loopt dus vanaf de waterscheiding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F6667A">
        <w:t xml:space="preserve"> met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oMath>
      <w:r w:rsidRPr="00F6667A">
        <w:t xml:space="preserve"> af nul tot </w:t>
      </w:r>
      <m:oMath>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Nb</m:t>
        </m:r>
      </m:oMath>
      <w:r w:rsidRPr="00F6667A">
        <w:t xml:space="preserve">, dit als gevolg van het neerslagoverschot dat het freatisch vlak passeert. En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waar het water de doorsnede verlaat neemt de stroomfunctie af van nul aan de basis tot eveneens </w:t>
      </w:r>
      <m:oMath>
        <m:r>
          <w:rPr>
            <w:rFonts w:ascii="Cambria Math" w:hAnsi="Cambria Math"/>
          </w:rPr>
          <m:t>Nb</m:t>
        </m:r>
      </m:oMath>
      <w:r w:rsidRPr="00F6667A">
        <w:t xml:space="preserve"> aan de top:</w:t>
      </w:r>
    </w:p>
    <w:p w14:paraId="2058CEFC" w14:textId="52CC996B"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Nb</m:t>
        </m:r>
        <m:f>
          <m:fPr>
            <m:ctrlPr>
              <w:rPr>
                <w:rFonts w:ascii="Cambria Math" w:hAnsi="Cambria Math"/>
              </w:rPr>
            </m:ctrlPr>
          </m:fPr>
          <m:num>
            <m:r>
              <w:rPr>
                <w:rFonts w:ascii="Cambria Math" w:hAnsi="Cambria Math"/>
              </w:rPr>
              <m:t>z</m:t>
            </m:r>
          </m:num>
          <m:den>
            <m:r>
              <w:rPr>
                <w:rFonts w:ascii="Cambria Math" w:hAnsi="Cambria Math"/>
              </w:rPr>
              <m:t>D</m:t>
            </m:r>
          </m:den>
        </m:f>
      </m:oMath>
      <w:r w:rsidR="003D16B6">
        <w:tab/>
        <w:t>(</w:t>
      </w:r>
      <w:r w:rsidR="003D16B6">
        <w:fldChar w:fldCharType="begin"/>
      </w:r>
      <w:r w:rsidR="003D16B6">
        <w:instrText xml:space="preserve">SEQ eq  </w:instrText>
      </w:r>
      <w:r w:rsidR="003D16B6">
        <w:fldChar w:fldCharType="separate"/>
      </w:r>
      <w:r w:rsidR="003A3C28">
        <w:rPr>
          <w:noProof/>
        </w:rPr>
        <w:t>15</w:t>
      </w:r>
      <w:r w:rsidR="003D16B6">
        <w:fldChar w:fldCharType="end"/>
      </w:r>
      <w:r w:rsidR="003D16B6">
        <w:t>)</w:t>
      </w:r>
    </w:p>
    <w:p w14:paraId="0A096082" w14:textId="1A2556A5" w:rsidR="00F6667A" w:rsidRPr="00F6667A" w:rsidRDefault="00F6667A" w:rsidP="00F6667A">
      <w:pPr>
        <w:pStyle w:val="Normaal"/>
      </w:pPr>
      <w:r w:rsidRPr="00F6667A">
        <w:t xml:space="preserve">Met de stroomfunctie hoeven we de stroomlijnen niet meer afzonderlijk te tekenen, we kunnen ze gewoon contouren in het hele vlak van de doorsnede. Dit is wat </w:t>
      </w:r>
      <w:r w:rsidR="00BE39B6">
        <w:t>afbeelding</w:t>
      </w:r>
      <w:r w:rsidR="00FE63EC">
        <w:t xml:space="preserve"> </w:t>
      </w:r>
      <w:r w:rsidRPr="00F6667A">
        <w:t>2d laat zien.</w:t>
      </w:r>
    </w:p>
    <w:p w14:paraId="3C7A368E" w14:textId="77777777" w:rsidR="00F6667A" w:rsidRPr="00F6667A" w:rsidRDefault="00F6667A" w:rsidP="001330C4">
      <w:pPr>
        <w:pStyle w:val="Kop2"/>
        <w:rPr>
          <w:w w:val="105"/>
        </w:rPr>
      </w:pPr>
      <w:bookmarkStart w:id="5" w:name="contractiestroming"/>
      <w:bookmarkEnd w:id="4"/>
      <w:r w:rsidRPr="00F6667A">
        <w:rPr>
          <w:w w:val="105"/>
        </w:rPr>
        <w:t>Contractiestroming</w:t>
      </w:r>
    </w:p>
    <w:p w14:paraId="378BB3A9" w14:textId="52B54ACF" w:rsidR="00F6667A" w:rsidRPr="00F6667A" w:rsidRDefault="00FE63EC" w:rsidP="00F6667A">
      <w:pPr>
        <w:pStyle w:val="Normaal"/>
      </w:pPr>
      <w:r>
        <w:t>A</w:t>
      </w:r>
      <w:r w:rsidR="00BE39B6">
        <w:t xml:space="preserve">fbeelding </w:t>
      </w:r>
      <w:r w:rsidR="00F6667A" w:rsidRPr="00F6667A">
        <w:t xml:space="preserve">1c laat de derde deelstroom zien. Dat is de stroming die ontstaat door de contractie van de stroomlijnen naar de sloot. Dit is ook de stroming die verantwoordelijk is voor de radiale weerstand. Dit contractiestroombeeld verkrijgen we door aan het slootpunt </w:t>
      </w:r>
      <m:oMath>
        <m:r>
          <w:rPr>
            <w:rFonts w:ascii="Cambria Math" w:hAnsi="Cambria Math"/>
          </w:rPr>
          <m:t>Q</m:t>
        </m:r>
        <m:r>
          <m:rPr>
            <m:sty m:val="p"/>
          </m:rPr>
          <w:rPr>
            <w:rFonts w:ascii="Cambria Math" w:hAnsi="Cambria Math"/>
          </w:rPr>
          <m:t>=</m:t>
        </m:r>
        <m:r>
          <w:rPr>
            <w:rFonts w:ascii="Cambria Math" w:hAnsi="Cambria Math"/>
          </w:rPr>
          <m:t>Nb</m:t>
        </m:r>
      </m:oMath>
      <w:r w:rsidR="00F6667A" w:rsidRPr="00F6667A">
        <w:t xml:space="preserve"> te onttrekken, (waardoor water van rechts gaat toestromen) en daarop een even grote horizontale uniforme tegenstroom te superponeren. De stroming ver rechts van de sloot wordt dan nul en precies onder de sloot maakt deze superpositie de horizontale component gelijk aan </w:t>
      </w:r>
      <m:oMath>
        <m:r>
          <w:rPr>
            <w:rFonts w:ascii="Cambria Math" w:hAnsi="Cambria Math"/>
          </w:rPr>
          <m:t>Nb</m:t>
        </m:r>
        <m:r>
          <m:rPr>
            <m:sty m:val="p"/>
          </m:rPr>
          <w:rPr>
            <w:rFonts w:ascii="Cambria Math" w:hAnsi="Cambria Math"/>
          </w:rPr>
          <m:t>/</m:t>
        </m:r>
        <m:r>
          <w:rPr>
            <w:rFonts w:ascii="Cambria Math" w:hAnsi="Cambria Math"/>
          </w:rPr>
          <m:t>D</m:t>
        </m:r>
      </m:oMath>
      <w:r w:rsidR="00F6667A" w:rsidRPr="00F6667A">
        <w:t xml:space="preserve">, dus gelijk maar tegengesteld aan die in </w:t>
      </w:r>
      <w:r w:rsidR="00BE39B6">
        <w:t>afbeelding</w:t>
      </w:r>
      <w:r>
        <w:t xml:space="preserve"> </w:t>
      </w:r>
      <w:r w:rsidR="00F6667A" w:rsidRPr="00F6667A">
        <w:t xml:space="preserve">2c. Dit water stroomt vanaf de verticaal onder de sloot naar de sloot zoals is te zien in </w:t>
      </w:r>
      <w:r w:rsidR="00BE39B6">
        <w:t>afbeelding</w:t>
      </w:r>
      <w:r>
        <w:t xml:space="preserve"> </w:t>
      </w:r>
      <w:r w:rsidR="00F6667A" w:rsidRPr="00F6667A">
        <w:t xml:space="preserve">2d. Het is duidelijk dat wanneer we </w:t>
      </w:r>
      <w:r w:rsidR="00BE39B6">
        <w:t>afbeelding</w:t>
      </w:r>
      <w:r>
        <w:t xml:space="preserve"> </w:t>
      </w:r>
      <w:r w:rsidR="00F6667A" w:rsidRPr="00F6667A">
        <w:t xml:space="preserve">2c op </w:t>
      </w:r>
      <w:r w:rsidR="00BE39B6">
        <w:t>afbeelding</w:t>
      </w:r>
      <w:r>
        <w:t xml:space="preserve"> </w:t>
      </w:r>
      <w:r w:rsidR="00F6667A" w:rsidRPr="00F6667A">
        <w:t xml:space="preserve">2d superponeren we precies de samengestelde stroming in </w:t>
      </w:r>
      <w:r w:rsidR="00BE39B6">
        <w:t xml:space="preserve">afbeelding </w:t>
      </w:r>
      <w:r w:rsidR="00F6667A" w:rsidRPr="00F6667A">
        <w:t>2f krijgen.</w:t>
      </w:r>
    </w:p>
    <w:p w14:paraId="05783E94" w14:textId="48C81144" w:rsidR="00F6667A" w:rsidRPr="00F6667A" w:rsidRDefault="00F6667A" w:rsidP="00F6667A">
      <w:pPr>
        <w:pStyle w:val="Normaal"/>
      </w:pPr>
      <w:r w:rsidRPr="00F6667A">
        <w:t xml:space="preserve">Voor de berekening van de contractiestroming moeten we nu onze toevlucht nemen tot complexe getallen en conforme </w:t>
      </w:r>
      <w:r w:rsidR="00BE39B6">
        <w:t xml:space="preserve">afbeelding </w:t>
      </w:r>
      <w:r w:rsidRPr="00F6667A">
        <w:t>en. De oplossing is (zie appendix):</w:t>
      </w:r>
    </w:p>
    <w:p w14:paraId="7105619E" w14:textId="754CACF7" w:rsidR="00F6667A" w:rsidRPr="00F6667A" w:rsidRDefault="00F6667A" w:rsidP="00FA7FA2">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sty m:val="p"/>
          </m:rPr>
          <w:rPr>
            <w:rFonts w:ascii="Cambria Math" w:hAnsi="Cambria Math"/>
          </w:rPr>
          <m:t> </m:t>
        </m:r>
        <m:r>
          <m:rPr>
            <m:nor/>
          </m:rPr>
          <m:t>ln</m:t>
        </m:r>
        <m:d>
          <m:dPr>
            <m:ctrlPr>
              <w:rPr>
                <w:rFonts w:ascii="Cambria Math" w:hAnsi="Cambria Math"/>
              </w:rPr>
            </m:ctrlPr>
          </m:dPr>
          <m:e>
            <m:r>
              <m:rPr>
                <m:nor/>
              </m:rPr>
              <m:t>sin</m:t>
            </m:r>
            <m:d>
              <m:dPr>
                <m:ctrlPr>
                  <w:rPr>
                    <w:rFonts w:ascii="Cambria Math" w:hAnsi="Cambria Math"/>
                  </w:rPr>
                </m:ctrlPr>
              </m:dPr>
              <m:e>
                <m:f>
                  <m:fPr>
                    <m:ctrlPr>
                      <w:rPr>
                        <w:rFonts w:ascii="Cambria Math" w:hAnsi="Cambria Math"/>
                      </w:rPr>
                    </m:ctrlPr>
                  </m:fPr>
                  <m:num>
                    <m:r>
                      <w:rPr>
                        <w:rFonts w:ascii="Cambria Math" w:hAnsi="Cambria Math"/>
                      </w:rPr>
                      <m:t>iπ</m:t>
                    </m:r>
                  </m:num>
                  <m:den>
                    <m:r>
                      <m:rPr>
                        <m:sty m:val="p"/>
                      </m:rPr>
                      <w:rPr>
                        <w:rFonts w:ascii="Cambria Math" w:hAnsi="Cambria Math"/>
                      </w:rPr>
                      <m:t>2</m:t>
                    </m:r>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r>
          <m:rPr>
            <m:sty m:val="p"/>
          </m:rPr>
          <w:rPr>
            <w:rFonts w:ascii="Cambria Math" w:hAnsi="Cambria Math"/>
          </w:rPr>
          <m:t> +</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w:proofErr w:type="spellStart"/>
        <m:r>
          <m:rPr>
            <m:nor/>
          </m:rPr>
          <m:t>ln</m:t>
        </m:r>
        <w:proofErr w:type="spellEnd"/>
        <m:r>
          <m:rPr>
            <m:sty m:val="p"/>
          </m:rPr>
          <w:rPr>
            <w:rFonts w:ascii="Cambria Math" w:hAnsi="Cambria Math"/>
          </w:rPr>
          <m:t>2;  0≤</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16</w:t>
      </w:r>
      <w:r w:rsidR="003D16B6">
        <w:fldChar w:fldCharType="end"/>
      </w:r>
      <w:r w:rsidR="003D16B6">
        <w:t>)</w:t>
      </w:r>
    </w:p>
    <w:p w14:paraId="767EF0E4" w14:textId="3E220E14" w:rsidR="00F6667A" w:rsidRPr="00F6667A" w:rsidRDefault="00F6667A" w:rsidP="00F6667A">
      <w:pPr>
        <w:pStyle w:val="Normaal"/>
      </w:pPr>
      <w:r w:rsidRPr="00F6667A">
        <w:t xml:space="preserve">De eerste term is de stroming door de onttrekking in het hoekpunt van de aquifer </w:t>
      </w:r>
      <m:oMath>
        <m:d>
          <m:dPr>
            <m:ctrlPr>
              <w:rPr>
                <w:rFonts w:ascii="Cambria Math" w:hAnsi="Cambria Math"/>
              </w:rPr>
            </m:ctrlPr>
          </m:dPr>
          <m:e>
            <m:r>
              <w:rPr>
                <w:rFonts w:ascii="Cambria Math" w:hAnsi="Cambria Math"/>
              </w:rPr>
              <m:t>ζ</m:t>
            </m:r>
            <m:r>
              <m:rPr>
                <m:sty m:val="p"/>
              </m:rPr>
              <w:rPr>
                <w:rFonts w:ascii="Cambria Math" w:hAnsi="Cambria Math"/>
              </w:rPr>
              <m:t>=</m:t>
            </m:r>
            <m:r>
              <w:rPr>
                <w:rFonts w:ascii="Cambria Math" w:hAnsi="Cambria Math"/>
              </w:rPr>
              <m:t>b</m:t>
            </m:r>
          </m:e>
        </m:d>
      </m:oMath>
      <w:r w:rsidRPr="00F6667A">
        <w:t xml:space="preserve">, de tweede term is de genoemde uniforme tegenstroom en de derde term maakt de potentiaal op </w:t>
      </w:r>
      <m:oMath>
        <m:r>
          <w:rPr>
            <w:rFonts w:ascii="Cambria Math" w:hAnsi="Cambria Math"/>
          </w:rPr>
          <m:t>ζ</m:t>
        </m:r>
        <m:r>
          <m:rPr>
            <m:sty m:val="p"/>
          </m:rPr>
          <w:rPr>
            <w:rFonts w:ascii="Cambria Math" w:hAnsi="Cambria Math"/>
          </w:rPr>
          <m:t>=-∞</m:t>
        </m:r>
      </m:oMath>
      <w:r w:rsidRPr="00F6667A">
        <w:t xml:space="preserve"> gelijk aan nul. Het netwerk van stroom- en potentiaallijnen kan men eenvoudig tekenen door een netwerk van complexe coördinaten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F6667A">
        <w:t xml:space="preserve"> te creëren en dan de reële en imaginaire waarden van </w:t>
      </w:r>
      <m:oMath>
        <m:r>
          <w:rPr>
            <w:rFonts w:ascii="Cambria Math" w:hAnsi="Cambria Math"/>
          </w:rPr>
          <m:t>Ω</m:t>
        </m:r>
      </m:oMath>
      <w:r w:rsidRPr="00F6667A">
        <w:t xml:space="preserve"> te contouren. Dit is wat </w:t>
      </w:r>
      <w:r w:rsidR="00BE39B6">
        <w:t>afbeelding</w:t>
      </w:r>
      <w:r w:rsidR="00FE63EC">
        <w:t xml:space="preserve"> </w:t>
      </w:r>
      <w:r w:rsidRPr="00F6667A">
        <w:t xml:space="preserve">2e laat zien. </w:t>
      </w:r>
      <w:r w:rsidR="00FE63EC">
        <w:t xml:space="preserve">Afbeelding </w:t>
      </w:r>
      <w:r w:rsidRPr="00F6667A">
        <w:t xml:space="preserve">2e laat ook zien dat de afstand tussen de uitgaande stroomlijnen onder de sloot in </w:t>
      </w:r>
      <w:r w:rsidR="00BE39B6">
        <w:t>afbeelding</w:t>
      </w:r>
      <w:r w:rsidR="00FE63EC">
        <w:t xml:space="preserve"> </w:t>
      </w:r>
      <w:r w:rsidRPr="00F6667A">
        <w:t xml:space="preserve">2d en de ingaande in </w:t>
      </w:r>
      <w:r w:rsidR="00BE39B6">
        <w:t>afbeelding</w:t>
      </w:r>
      <w:r w:rsidR="00FE63EC">
        <w:t xml:space="preserve"> </w:t>
      </w:r>
      <w:r w:rsidRPr="00F6667A">
        <w:t xml:space="preserve">2e even groot zijn en dat alle stroomlijnen in het onttrekkingspunt eindigen. Ook staan de isohypsen van de contractiestroming loodrecht op de gesloten randen van de doorsnede en is de contractie stroming op een afstand groter dan ca. </w:t>
      </w:r>
      <m:oMath>
        <m:r>
          <w:rPr>
            <w:rFonts w:ascii="Cambria Math" w:hAnsi="Cambria Math"/>
          </w:rPr>
          <m:t>1.5D</m:t>
        </m:r>
      </m:oMath>
      <w:r w:rsidRPr="00F6667A">
        <w:t xml:space="preserve"> praktisch nul.</w:t>
      </w:r>
    </w:p>
    <w:p w14:paraId="7EEC5CD3" w14:textId="77777777" w:rsidR="00F6667A" w:rsidRPr="00F6667A" w:rsidRDefault="00F6667A" w:rsidP="001330C4">
      <w:pPr>
        <w:pStyle w:val="Kop2"/>
        <w:rPr>
          <w:w w:val="105"/>
        </w:rPr>
      </w:pPr>
      <w:bookmarkStart w:id="6" w:name="de-samengestelde-stroming"/>
      <w:bookmarkEnd w:id="5"/>
      <w:r w:rsidRPr="00F6667A">
        <w:rPr>
          <w:w w:val="105"/>
        </w:rPr>
        <w:t>De samengestelde stroming</w:t>
      </w:r>
    </w:p>
    <w:p w14:paraId="4CB2108C" w14:textId="5213DE76" w:rsidR="00F6667A" w:rsidRPr="00F6667A" w:rsidRDefault="00FE63EC" w:rsidP="00F6667A">
      <w:pPr>
        <w:pStyle w:val="Normaal"/>
      </w:pPr>
      <w:r>
        <w:t>A</w:t>
      </w:r>
      <w:r w:rsidR="00BE39B6">
        <w:t>fbeelding</w:t>
      </w:r>
      <w:r>
        <w:t xml:space="preserve"> </w:t>
      </w:r>
      <w:r w:rsidR="00F6667A" w:rsidRPr="00F6667A">
        <w:t xml:space="preserve">2f toont de som van </w:t>
      </w:r>
      <w:r w:rsidR="00BE39B6">
        <w:t>afbeelding</w:t>
      </w:r>
      <w:r>
        <w:t xml:space="preserve"> </w:t>
      </w:r>
      <w:r w:rsidR="00F6667A" w:rsidRPr="00F6667A">
        <w:t xml:space="preserve">2b, 2c en 2e of van </w:t>
      </w:r>
      <w:r w:rsidR="00BE39B6">
        <w:t>afbeelding</w:t>
      </w:r>
      <w:r>
        <w:t xml:space="preserve"> </w:t>
      </w:r>
      <w:r w:rsidR="00F6667A" w:rsidRPr="00F6667A">
        <w:t xml:space="preserve">2d en 2e. De getekende lijnen zijn hoogtelijnen van de potentiaal </w:t>
      </w:r>
      <m:oMath>
        <m:r>
          <w:rPr>
            <w:rFonts w:ascii="Cambria Math" w:hAnsi="Cambria Math"/>
          </w:rPr>
          <m:t>Φ</m:t>
        </m:r>
        <m:r>
          <m:rPr>
            <m:sty m:val="p"/>
          </m:rPr>
          <w:rPr>
            <w:rFonts w:ascii="Cambria Math" w:hAnsi="Cambria Math"/>
          </w:rPr>
          <m:t>=</m:t>
        </m:r>
        <m:r>
          <w:rPr>
            <w:rFonts w:ascii="Cambria Math" w:hAnsi="Cambria Math"/>
          </w:rPr>
          <m:t>kϕ</m:t>
        </m:r>
      </m:oMath>
      <w:r w:rsidR="00F6667A" w:rsidRPr="00F6667A">
        <w:t xml:space="preserve"> (met </w:t>
      </w:r>
      <m:oMath>
        <m:r>
          <w:rPr>
            <w:rFonts w:ascii="Cambria Math" w:hAnsi="Cambria Math"/>
          </w:rPr>
          <m:t>ϕ</m:t>
        </m:r>
      </m:oMath>
      <w:r w:rsidR="00F6667A" w:rsidRPr="00F6667A">
        <w:t xml:space="preserve"> is stijghoogte) en van de stroomfunctie </w:t>
      </w:r>
      <m:oMath>
        <m:r>
          <w:rPr>
            <w:rFonts w:ascii="Cambria Math" w:hAnsi="Cambria Math"/>
          </w:rPr>
          <m:t>Ψ</m:t>
        </m:r>
      </m:oMath>
      <w:r w:rsidR="00F6667A" w:rsidRPr="00F6667A">
        <w:t xml:space="preserve">. We kunnen de complexe potentiaal </w:t>
      </w:r>
      <m:oMath>
        <m:r>
          <w:rPr>
            <w:rFonts w:ascii="Cambria Math" w:hAnsi="Cambria Math"/>
          </w:rPr>
          <m:t>Ω</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oMath>
      <w:r w:rsidR="00F6667A" w:rsidRPr="00F6667A">
        <w:t xml:space="preserve"> zelf definiëren met gebruik van het horizontale en verticale verloop van de stijghoogte die we </w:t>
      </w:r>
      <w:r w:rsidRPr="00F6667A">
        <w:t>al</w:t>
      </w:r>
      <w:r w:rsidR="00F6667A" w:rsidRPr="00F6667A">
        <w:t xml:space="preserve"> hadden voor </w:t>
      </w:r>
      <w:r w:rsidR="00BE39B6">
        <w:t>afbeelding</w:t>
      </w:r>
      <w:r>
        <w:t xml:space="preserve"> </w:t>
      </w:r>
      <w:r w:rsidR="00F6667A" w:rsidRPr="00F6667A">
        <w:t>2d:</w:t>
      </w:r>
    </w:p>
    <w:p w14:paraId="6631BB79" w14:textId="71DFDB6D" w:rsidR="00F6667A" w:rsidRPr="00F6667A" w:rsidRDefault="00000000" w:rsidP="00FA7FA2">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Φ</m:t>
              </m:r>
              <m:r>
                <m:rPr>
                  <m:sty m:val="p"/>
                </m:rPr>
                <w:rPr>
                  <w:rFonts w:ascii="Cambria Math" w:hAnsi="Cambria Math"/>
                </w:rPr>
                <m:t>=</m:t>
              </m:r>
              <m:r>
                <w:rPr>
                  <w:rFonts w:ascii="Cambria Math" w:hAnsi="Cambria Math"/>
                </w:rPr>
                <m:t>kϕ</m:t>
              </m:r>
            </m:e>
            <m:e>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2</m:t>
                  </m:r>
                  <m:r>
                    <w:rPr>
                      <w:rFonts w:ascii="Cambria Math" w:hAnsi="Cambria Math"/>
                    </w:rPr>
                    <m:t>D</m:t>
                  </m:r>
                </m:den>
              </m:f>
            </m:e>
          </m:mr>
          <m:mr>
            <m:e>
              <m:r>
                <w:rPr>
                  <w:rFonts w:ascii="Cambria Math" w:hAnsi="Cambria Math"/>
                </w:rPr>
                <m:t>Ψ</m:t>
              </m:r>
            </m:e>
            <m:e>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z</m:t>
                  </m:r>
                </m:e>
              </m:d>
            </m:e>
          </m:mr>
        </m:m>
      </m:oMath>
      <w:r w:rsidR="003D16B6">
        <w:tab/>
        <w:t>(</w:t>
      </w:r>
      <w:r w:rsidR="003D16B6">
        <w:fldChar w:fldCharType="begin"/>
      </w:r>
      <w:r w:rsidR="003D16B6">
        <w:instrText xml:space="preserve">SEQ eq  </w:instrText>
      </w:r>
      <w:r w:rsidR="003D16B6">
        <w:fldChar w:fldCharType="separate"/>
      </w:r>
      <w:r w:rsidR="003A3C28">
        <w:rPr>
          <w:noProof/>
        </w:rPr>
        <w:t>17</w:t>
      </w:r>
      <w:r w:rsidR="003D16B6">
        <w:fldChar w:fldCharType="end"/>
      </w:r>
      <w:r w:rsidR="003D16B6">
        <w:t>)</w:t>
      </w:r>
    </w:p>
    <w:p w14:paraId="1CF21163" w14:textId="31CD22D5" w:rsidR="00F6667A" w:rsidRPr="00F6667A" w:rsidRDefault="00F6667A" w:rsidP="00F6667A">
      <w:pPr>
        <w:pStyle w:val="Normaal"/>
      </w:pPr>
      <w:r w:rsidRPr="00F6667A">
        <w:t xml:space="preserve">Uitgeschreven als complexe potentiaal, met </w:t>
      </w:r>
      <m:oMath>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x</m:t>
        </m:r>
      </m:oMath>
      <w:r w:rsidRPr="00F6667A">
        <w:t xml:space="preserve"> en </w:t>
      </w:r>
      <m:oMath>
        <m:r>
          <m:rPr>
            <m:scr m:val="fraktur"/>
            <m:sty m:val="p"/>
          </m:rPr>
          <w:rPr>
            <w:rFonts w:ascii="Cambria Math" w:hAnsi="Cambria Math"/>
          </w:rPr>
          <m:t>I</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z</m:t>
        </m:r>
      </m:oMath>
      <w:r w:rsidRPr="00F6667A">
        <w:t>, krijgen we direct</w:t>
      </w:r>
    </w:p>
    <w:p w14:paraId="0D91C32F" w14:textId="611D0737" w:rsidR="00F6667A" w:rsidRPr="00FA7FA2" w:rsidRDefault="00F6667A" w:rsidP="00FA7FA2">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2D</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cr m:val="fraktur"/>
                <m:sty m:val="p"/>
              </m:rPr>
              <w:rPr>
                <w:rFonts w:ascii="Cambria Math" w:hAnsi="Cambria Math"/>
              </w:rPr>
              <m:t>-R</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r>
              <m:rPr>
                <m:scr m:val="fraktur"/>
                <m:sty m:val="p"/>
              </m:rP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e>
        </m:d>
        <m:r>
          <m:rPr>
            <m:sty m:val="p"/>
          </m:rPr>
          <w:rPr>
            <w:rFonts w:ascii="Cambria Math" w:hAnsi="Cambria Math"/>
          </w:rPr>
          <m:t>+</m:t>
        </m:r>
        <m:r>
          <w:rPr>
            <w:rFonts w:ascii="Cambria Math" w:hAnsi="Cambria Math"/>
          </w:rPr>
          <m:t>i</m:t>
        </m:r>
        <m:f>
          <m:fPr>
            <m:ctrlPr>
              <w:rPr>
                <w:rFonts w:ascii="Cambria Math" w:hAnsi="Cambria Math"/>
              </w:rPr>
            </m:ctrlPr>
          </m:fPr>
          <m:num>
            <m:r>
              <w:rPr>
                <w:rFonts w:ascii="Cambria Math" w:hAnsi="Cambria Math"/>
              </w:rPr>
              <m:t>N</m:t>
            </m:r>
          </m:num>
          <m:den>
            <m:r>
              <w:rPr>
                <w:rFonts w:ascii="Cambria Math" w:hAnsi="Cambria Math"/>
              </w:rPr>
              <m:t>D</m:t>
            </m:r>
          </m:den>
        </m:f>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cr m:val="fraktur"/>
            <m:sty m:val="p"/>
          </m:rPr>
          <w:rPr>
            <w:rFonts w:ascii="Cambria Math" w:hAnsi="Cambria Math"/>
          </w:rPr>
          <m:t>I</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ζ</m:t>
            </m:r>
          </m:e>
        </m:d>
      </m:oMath>
      <w:r w:rsidR="003D16B6">
        <w:tab/>
        <w:t>(</w:t>
      </w:r>
      <w:r w:rsidR="003D16B6">
        <w:fldChar w:fldCharType="begin"/>
      </w:r>
      <w:r w:rsidR="003D16B6">
        <w:instrText xml:space="preserve">SEQ eq  </w:instrText>
      </w:r>
      <w:r w:rsidR="003D16B6">
        <w:fldChar w:fldCharType="separate"/>
      </w:r>
      <w:r w:rsidR="003A3C28">
        <w:rPr>
          <w:noProof/>
        </w:rPr>
        <w:t>18</w:t>
      </w:r>
      <w:r w:rsidR="003D16B6">
        <w:fldChar w:fldCharType="end"/>
      </w:r>
      <w:r w:rsidR="003D16B6">
        <w:t>)</w:t>
      </w:r>
    </w:p>
    <w:p w14:paraId="5A19F6C1" w14:textId="2D8CB970" w:rsidR="00D33D46" w:rsidRPr="00D33D46" w:rsidRDefault="00F6667A" w:rsidP="00D33D46">
      <w:pPr>
        <w:pStyle w:val="Normaal"/>
      </w:pPr>
      <w:r w:rsidRPr="00F6667A">
        <w:t xml:space="preserve">Deze functie berekend op een raster van </w:t>
      </w:r>
      <m:oMath>
        <m:r>
          <w:rPr>
            <w:rFonts w:ascii="Cambria Math" w:hAnsi="Cambria Math"/>
          </w:rPr>
          <m:t>ζ</m:t>
        </m:r>
      </m:oMath>
      <w:r w:rsidRPr="00F6667A">
        <w:t xml:space="preserve">-coördinaten en </w:t>
      </w:r>
      <w:proofErr w:type="spellStart"/>
      <w:r w:rsidRPr="00F6667A">
        <w:t>gecontourd</w:t>
      </w:r>
      <w:proofErr w:type="spellEnd"/>
      <w:r w:rsidRPr="00F6667A">
        <w:t xml:space="preserve"> geeft </w:t>
      </w:r>
      <w:r w:rsidR="00BE39B6">
        <w:t>afbeelding</w:t>
      </w:r>
      <w:r w:rsidR="00FE63EC">
        <w:t xml:space="preserve"> </w:t>
      </w:r>
      <w:r w:rsidRPr="00F6667A">
        <w:t>2d. De contourlijnen van vergelijking (</w:t>
      </w:r>
      <w:r w:rsidR="003A3C28">
        <w:t>16</w:t>
      </w:r>
      <w:r w:rsidRPr="00F6667A">
        <w:t xml:space="preserve">) geven </w:t>
      </w:r>
      <w:r w:rsidR="00BE39B6">
        <w:t>afbeelding</w:t>
      </w:r>
      <w:r w:rsidR="00FE63EC">
        <w:t xml:space="preserve"> </w:t>
      </w:r>
      <w:r w:rsidRPr="00F6667A">
        <w:t>2e en tel je (</w:t>
      </w:r>
      <w:r w:rsidR="003A3C28">
        <w:t>16) en (18)</w:t>
      </w:r>
      <w:r w:rsidRPr="00F6667A">
        <w:t xml:space="preserve"> bij elkaar op, dan krijg je de contourlijnen van </w:t>
      </w:r>
      <w:r w:rsidR="00BE39B6">
        <w:t>afbeelding</w:t>
      </w:r>
      <w:r w:rsidR="00FE63EC">
        <w:t xml:space="preserve"> </w:t>
      </w:r>
      <w:r w:rsidRPr="00F6667A">
        <w:t xml:space="preserve">2f van de samengestelde stroming. De afstand tussen de contourlijnen is </w:t>
      </w:r>
      <w:proofErr w:type="spellStart"/>
      <w:r w:rsidRPr="00F6667A">
        <w:t>is</w:t>
      </w:r>
      <w:proofErr w:type="spellEnd"/>
      <w:r w:rsidRPr="00F6667A">
        <w:t xml:space="preserve"> steeds </w:t>
      </w:r>
      <m:oMath>
        <m:r>
          <w:rPr>
            <w:rFonts w:ascii="Cambria Math" w:hAnsi="Cambria Math"/>
          </w:rPr>
          <m:t>Q</m:t>
        </m:r>
        <m:r>
          <m:rPr>
            <m:sty m:val="p"/>
          </m:rPr>
          <w:rPr>
            <w:rFonts w:ascii="Cambria Math" w:hAnsi="Cambria Math"/>
          </w:rPr>
          <m:t>/</m:t>
        </m:r>
        <m:r>
          <w:rPr>
            <w:rFonts w:ascii="Cambria Math" w:hAnsi="Cambria Math"/>
          </w:rPr>
          <m:t>25</m:t>
        </m:r>
      </m:oMath>
      <w:r w:rsidRPr="00F6667A">
        <w:t xml:space="preserve"> voor zowel </w:t>
      </w:r>
      <m:oMath>
        <m:r>
          <w:rPr>
            <w:rFonts w:ascii="Cambria Math" w:hAnsi="Cambria Math"/>
          </w:rPr>
          <m:t>Ψ</m:t>
        </m:r>
      </m:oMath>
      <w:r w:rsidRPr="00F6667A">
        <w:t xml:space="preserve"> als </w:t>
      </w:r>
      <m:oMath>
        <m:r>
          <w:rPr>
            <w:rFonts w:ascii="Cambria Math" w:hAnsi="Cambria Math"/>
          </w:rPr>
          <m:t>Φ</m:t>
        </m:r>
      </m:oMath>
      <w:r w:rsidRPr="00F6667A">
        <w:t xml:space="preserve">. De horizontale as is omgedraaid zodat de figuren dezelfde oriëntatie hebben als de doorsnede van Ernst in </w:t>
      </w:r>
      <w:r w:rsidR="00BE39B6">
        <w:t>afbeelding</w:t>
      </w:r>
      <w:r w:rsidR="00FE63EC">
        <w:t xml:space="preserve"> </w:t>
      </w:r>
      <w:hyperlink w:anchor="fig:Ernst-fig7">
        <w:r w:rsidRPr="00F6667A">
          <w:rPr>
            <w:rStyle w:val="Hyperlink"/>
            <w:rFonts w:cs="Trebuchet MS"/>
          </w:rPr>
          <w:t>1</w:t>
        </w:r>
      </w:hyperlink>
      <w:r w:rsidRPr="00F6667A">
        <w:t>.</w:t>
      </w:r>
      <w:bookmarkEnd w:id="6"/>
    </w:p>
    <w:p w14:paraId="6C4AC81A" w14:textId="36A6D360" w:rsidR="00D33D46" w:rsidRPr="00D33D46" w:rsidRDefault="00F6667A" w:rsidP="00D33D46">
      <w:pPr>
        <w:pStyle w:val="Kop2"/>
        <w:ind w:left="990"/>
        <w:rPr>
          <w:w w:val="105"/>
        </w:rPr>
      </w:pPr>
      <w:r w:rsidRPr="00F6667A">
        <w:rPr>
          <w:w w:val="105"/>
        </w:rPr>
        <w:t>Verloop van de stijghoogte langs de onder- de bovenrand van de doorsnede en radiale weerstand</w:t>
      </w:r>
    </w:p>
    <w:p w14:paraId="0868821B" w14:textId="339691AE" w:rsidR="00F6667A" w:rsidRPr="00F6667A" w:rsidRDefault="00F6667A" w:rsidP="00F6667A">
      <w:pPr>
        <w:pStyle w:val="Normaal"/>
      </w:pPr>
      <w:r w:rsidRPr="00F6667A">
        <w:t>Met de verkregen functies (</w:t>
      </w:r>
      <w:r w:rsidR="00EA1FBF">
        <w:t>16)</w:t>
      </w:r>
      <w:r w:rsidRPr="00F6667A">
        <w:t xml:space="preserve"> en (</w:t>
      </w:r>
      <w:r w:rsidR="00EA1FBF">
        <w:t>18</w:t>
      </w:r>
      <w:r w:rsidRPr="00F6667A">
        <w:t xml:space="preserve">) kunnen we ook het verloop van de stijghoogte tekenen langs de top en de basis van het watervoerende pakket. </w:t>
      </w:r>
      <w:r w:rsidR="00FE63EC">
        <w:t xml:space="preserve">Afbeelding </w:t>
      </w:r>
      <w:hyperlink w:anchor="Xe4abcb354e6921177cf6bf5fe35e2767c380354">
        <w:r w:rsidRPr="00F6667A">
          <w:rPr>
            <w:rStyle w:val="Hyperlink"/>
            <w:rFonts w:cs="Trebuchet MS"/>
          </w:rPr>
          <w:t>3</w:t>
        </w:r>
      </w:hyperlink>
      <w:r w:rsidRPr="00F6667A">
        <w:t xml:space="preserve"> geeft het resultaat voor de situatie in </w:t>
      </w:r>
      <w:r w:rsidR="00BE39B6">
        <w:t>afbeelding</w:t>
      </w:r>
      <w:r w:rsidR="00FE63EC">
        <w:t xml:space="preserve"> </w:t>
      </w:r>
      <w:r w:rsidRPr="00F6667A">
        <w:t xml:space="preserve">2b, c, d, e, en f. De zuiver verticale stroming in </w:t>
      </w:r>
      <w:r w:rsidR="00BE39B6">
        <w:t>afbeelding</w:t>
      </w:r>
      <w:r w:rsidR="00FE63EC">
        <w:t xml:space="preserve"> </w:t>
      </w:r>
      <w:r w:rsidRPr="00F6667A">
        <w:t xml:space="preserve">2a geeft een horizontale lijn </w:t>
      </w:r>
      <m:oMath>
        <m:r>
          <w:rPr>
            <w:rFonts w:ascii="Cambria Math" w:hAnsi="Cambria Math"/>
          </w:rPr>
          <m:t>ϕ</m:t>
        </m:r>
        <m:r>
          <m:rPr>
            <m:sty m:val="p"/>
          </m:rPr>
          <w:rPr>
            <w:rFonts w:ascii="Cambria Math" w:hAnsi="Cambria Math"/>
          </w:rPr>
          <m:t>=</m:t>
        </m:r>
        <m:r>
          <w:rPr>
            <w:rFonts w:ascii="Cambria Math" w:hAnsi="Cambria Math"/>
          </w:rPr>
          <m:t>0</m:t>
        </m:r>
      </m:oMath>
      <w:r w:rsidRPr="00F6667A">
        <w:t xml:space="preserve"> aan de top en </w:t>
      </w:r>
      <m:oMath>
        <m:r>
          <w:rPr>
            <w:rFonts w:ascii="Cambria Math" w:hAnsi="Cambria Math"/>
          </w:rPr>
          <m:t>ϕ</m:t>
        </m:r>
        <m:r>
          <m:rPr>
            <m:sty m:val="p"/>
          </m:rPr>
          <w:rPr>
            <w:rFonts w:ascii="Cambria Math" w:hAnsi="Cambria Math"/>
          </w:rPr>
          <m:t>=-</m:t>
        </m:r>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aan de basis. De zuiver horizontale stroming in </w:t>
      </w:r>
      <w:r w:rsidR="00BE39B6">
        <w:t>afbeelding</w:t>
      </w:r>
      <w:r w:rsidR="00FE63EC">
        <w:t xml:space="preserve"> </w:t>
      </w:r>
      <w:r w:rsidRPr="00F6667A">
        <w:t xml:space="preserve">2c geeft het parabolische verloop </w:t>
      </w: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2kD</m:t>
            </m:r>
          </m:e>
        </m:d>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oMath>
      <w:r w:rsidRPr="00F6667A">
        <w:t xml:space="preserve"> waarbij de stijghoogte aan de top en basis op elkaar vallen. De superpositie van </w:t>
      </w:r>
      <w:r w:rsidR="00BE39B6">
        <w:t>afbeelding</w:t>
      </w:r>
      <w:r w:rsidR="00FE63EC">
        <w:t xml:space="preserve"> </w:t>
      </w:r>
      <w:r w:rsidRPr="00F6667A">
        <w:t xml:space="preserve">2b en 2c in </w:t>
      </w:r>
      <w:r w:rsidR="00BE39B6">
        <w:t>afbeelding</w:t>
      </w:r>
      <w:r w:rsidR="00FE63EC">
        <w:t xml:space="preserve"> </w:t>
      </w:r>
      <w:r w:rsidRPr="00F6667A">
        <w:t xml:space="preserve">2d geeft dezelfde lijn aan de top en aan de basis een lijn evenwijdig daaraan en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lager. De rode lijnen geven het verloop aan top en basis door uitsluitend de contractiestroming. Op een afstand groter dan ca. </w:t>
      </w:r>
      <m:oMath>
        <m:r>
          <w:rPr>
            <w:rFonts w:ascii="Cambria Math" w:hAnsi="Cambria Math"/>
          </w:rPr>
          <m:t>1.5D</m:t>
        </m:r>
      </m:oMath>
      <w:r w:rsidRPr="00F6667A">
        <w:t xml:space="preserve"> van de onttrekking vallen deze lijnen samen. De hoogte is de stijghoogtetoename door de contractie van de stroomlijnen is genomen ten opzichte van het slootpeil (hier </w:t>
      </w:r>
      <m:oMath>
        <m:r>
          <w:rPr>
            <w:rFonts w:ascii="Cambria Math" w:hAnsi="Cambria Math"/>
          </w:rPr>
          <m:t>ϕ</m:t>
        </m:r>
        <m:r>
          <m:rPr>
            <m:sty m:val="p"/>
          </m:rPr>
          <w:rPr>
            <w:rFonts w:ascii="Cambria Math" w:hAnsi="Cambria Math"/>
          </w:rPr>
          <m:t>=</m:t>
        </m:r>
        <m:r>
          <w:rPr>
            <w:rFonts w:ascii="Cambria Math" w:hAnsi="Cambria Math"/>
          </w:rPr>
          <m:t>0</m:t>
        </m:r>
      </m:oMath>
      <w:r w:rsidRPr="00F6667A">
        <w:t xml:space="preserve">) en hangt af van de radius van de sloot. Naar de sloot toe duikt de stijghoogte aan de top van het watervoerend pakket sterk omlaag als gevolg van de steeds meer geconcentreerde stroming. </w:t>
      </w:r>
      <w:r w:rsidR="0036213F" w:rsidRPr="00F6667A">
        <w:t>Vlak bij</w:t>
      </w:r>
      <w:r w:rsidRPr="00F6667A">
        <w:t xml:space="preserve"> de onttrekking is het verloop logaritmisch. Aan de basis neemt de stijghoogte door de stroomlijnen-contractie juist toe. Het verschil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(de onttrekking) is precies het stijghoogteverval dat nodig is om de druppel vanaf het stagnatiepunt aan de pakketbasis naar de sloot te drijven. De groene lijnen, tenslotte, geven het verloop aan de top en de basis in </w:t>
      </w:r>
      <w:r w:rsidR="00BE39B6">
        <w:t>afbeelding</w:t>
      </w:r>
      <w:r w:rsidR="00FE63EC">
        <w:t xml:space="preserve"> </w:t>
      </w:r>
      <w:r w:rsidRPr="00F6667A">
        <w:t xml:space="preserve">2f. Het is de som van de andere stijghoogtes. Op grotere afstand is de stijghoogte aan de basis altijd </w:t>
      </w:r>
      <m:oMath>
        <m:r>
          <w:rPr>
            <w:rFonts w:ascii="Cambria Math" w:hAnsi="Cambria Math"/>
          </w:rPr>
          <m:t>ND</m:t>
        </m:r>
        <m:d>
          <m:dPr>
            <m:ctrlPr>
              <w:rPr>
                <w:rFonts w:ascii="Cambria Math" w:hAnsi="Cambria Math"/>
              </w:rPr>
            </m:ctrlPr>
          </m:dPr>
          <m:e>
            <m:r>
              <w:rPr>
                <w:rFonts w:ascii="Cambria Math" w:hAnsi="Cambria Math"/>
              </w:rPr>
              <m:t>2k</m:t>
            </m:r>
          </m:e>
        </m:d>
      </m:oMath>
      <w:r w:rsidRPr="00F6667A">
        <w:t xml:space="preserve"> lager dan aan de top. Door de bijdrage van de contractiestroming verandert dat vlak bij het onttrekkingspunt. In de linker</w:t>
      </w:r>
      <w:r w:rsidR="00FE63EC">
        <w:t xml:space="preserve"> </w:t>
      </w:r>
      <w:r w:rsidRPr="00F6667A">
        <w:t xml:space="preserve">marge van </w:t>
      </w:r>
      <w:r w:rsidR="00BE39B6">
        <w:t>afbeelding</w:t>
      </w:r>
      <w:r w:rsidR="00FE63EC">
        <w:t xml:space="preserve"> </w:t>
      </w:r>
      <w:r w:rsidRPr="00F6667A">
        <w:t xml:space="preserve">3 zijn de verschillende bijdragen aangegeven. Met Dupuit wordt </w:t>
      </w:r>
      <w:proofErr w:type="gramStart"/>
      <w:r w:rsidRPr="00F6667A">
        <w:t>vgl.(</w:t>
      </w:r>
      <w:proofErr w:type="gramEnd"/>
      <w:r w:rsidR="00EA1FBF">
        <w:t>3</w:t>
      </w:r>
      <w:r w:rsidRPr="00F6667A">
        <w:t>) bedoeld.</w:t>
      </w:r>
    </w:p>
    <w:p w14:paraId="2C540B6B" w14:textId="42FACF71" w:rsidR="00F6667A" w:rsidRPr="00F6667A" w:rsidRDefault="00FE63EC" w:rsidP="00F6667A">
      <w:pPr>
        <w:pStyle w:val="Normaal"/>
      </w:pPr>
      <w:r>
        <w:t xml:space="preserve">Afbeelding </w:t>
      </w:r>
      <w:hyperlink w:anchor="fig:Stijghoogte-langs-top-en-basis">
        <w:r w:rsidR="00F6667A" w:rsidRPr="00F6667A">
          <w:rPr>
            <w:rStyle w:val="Hyperlink"/>
            <w:rFonts w:cs="Trebuchet MS"/>
          </w:rPr>
          <w:t>4</w:t>
        </w:r>
      </w:hyperlink>
      <w:r w:rsidR="00F6667A" w:rsidRPr="00F6667A">
        <w:t xml:space="preserve"> laat ook zien, dat het verloop aan de top, dus feitelijk het freatisch vlak, exact gelijk is aan de som van de horizontale stroming (</w:t>
      </w:r>
      <w:r w:rsidR="00EA1FBF">
        <w:t>3</w:t>
      </w:r>
      <w:r w:rsidR="00F6667A" w:rsidRPr="00F6667A">
        <w:t>) en die door de contractie van stroomlijnen (</w:t>
      </w:r>
      <w:r w:rsidR="00EA1FBF">
        <w:t>16</w:t>
      </w:r>
      <w:r w:rsidR="00F6667A" w:rsidRPr="00F6667A">
        <w:t xml:space="preserve">). Hier hoort geen afzonderlijke term voor de verticale weerstand bij; die ligt al besloten in de bijdrage van de contractiestroming. Los daarvan is de stijghoogte aan de basis op afstand </w:t>
      </w:r>
      <m:oMath>
        <m:r>
          <m:rPr>
            <m:sty m:val="p"/>
          </m:rPr>
          <w:rPr>
            <w:rFonts w:ascii="Cambria Math" w:hAnsi="Cambria Math"/>
          </w:rPr>
          <m:t>&gt;</m:t>
        </m:r>
        <m:r>
          <w:rPr>
            <w:rFonts w:ascii="Cambria Math" w:hAnsi="Cambria Math"/>
          </w:rPr>
          <m:t>1.5D</m:t>
        </m:r>
      </m:oMath>
      <w:r w:rsidR="00F6667A" w:rsidRPr="00F6667A">
        <w:t xml:space="preserve"> altijd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00F6667A" w:rsidRPr="00F6667A">
        <w:t xml:space="preserve"> lager dan aan de top.</w:t>
      </w:r>
    </w:p>
    <w:p w14:paraId="0B89C7EB" w14:textId="77777777" w:rsidR="00F6667A" w:rsidRPr="00F6667A" w:rsidRDefault="00F6667A" w:rsidP="00F6667A">
      <w:pPr>
        <w:pStyle w:val="Normaal"/>
      </w:pPr>
      <w:r w:rsidRPr="00F6667A">
        <w:rPr>
          <w:noProof/>
        </w:rPr>
        <w:drawing>
          <wp:inline distT="0" distB="0" distL="0" distR="0" wp14:anchorId="62CB9895" wp14:editId="0FF3B650">
            <wp:extent cx="3547872" cy="2176272"/>
            <wp:effectExtent l="0" t="0" r="0" b="0"/>
            <wp:docPr id="1454901608" name="Picture" descr="[fig:Verloop-van-phi-onder-en-boven-rechth-dsn]Verloop van de stijghoogte aan de onderzijde (stippellijnen) en aan de bovenzijde (getrokken lijnen) van de 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2_Users_Theo_Entiteiten_Hygea_2022-AGT_Coding_images_ErnstNumeriekPhimaaiveld_456_annotatee.png"/>
                    <pic:cNvPicPr>
                      <a:picLocks noChangeAspect="1" noChangeArrowheads="1"/>
                    </pic:cNvPicPr>
                  </pic:nvPicPr>
                  <pic:blipFill>
                    <a:blip r:embed="rId9"/>
                    <a:stretch>
                      <a:fillRect/>
                    </a:stretch>
                  </pic:blipFill>
                  <pic:spPr bwMode="auto">
                    <a:xfrm>
                      <a:off x="0" y="0"/>
                      <a:ext cx="3547872" cy="2176272"/>
                    </a:xfrm>
                    <a:prstGeom prst="rect">
                      <a:avLst/>
                    </a:prstGeom>
                    <a:noFill/>
                    <a:ln w="9525">
                      <a:noFill/>
                      <a:headEnd/>
                      <a:tailEnd/>
                    </a:ln>
                  </pic:spPr>
                </pic:pic>
              </a:graphicData>
            </a:graphic>
          </wp:inline>
        </w:drawing>
      </w:r>
    </w:p>
    <w:p w14:paraId="3FC734F3" w14:textId="6274B476" w:rsidR="00F6667A" w:rsidRPr="00F6667A" w:rsidRDefault="0036213F" w:rsidP="0036213F">
      <w:pPr>
        <w:pStyle w:val="Caption"/>
        <w:rPr>
          <w:w w:val="105"/>
        </w:rPr>
      </w:pPr>
      <w:bookmarkStart w:id="7" w:name="fig3"/>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3</w:t>
      </w:r>
      <w:r w:rsidR="00F6667A" w:rsidRPr="00F6667A">
        <w:rPr>
          <w:w w:val="105"/>
        </w:rPr>
        <w:fldChar w:fldCharType="end"/>
      </w:r>
      <w:r w:rsidR="00F6667A" w:rsidRPr="00F6667A">
        <w:rPr>
          <w:w w:val="105"/>
        </w:rPr>
        <w:t xml:space="preserve">: </w:t>
      </w:r>
      <w:bookmarkEnd w:id="7"/>
      <w:r w:rsidR="00F6667A" w:rsidRPr="00F6667A">
        <w:rPr>
          <w:w w:val="105"/>
        </w:rPr>
        <w:t>Verloop van de stijghoogte aan de onderzijde (stippellijnen) en aan de bovenzijde (getrokken lijnen) van de doorsnede.</w:t>
      </w:r>
    </w:p>
    <w:p w14:paraId="5847190E" w14:textId="08375145" w:rsidR="00F6667A" w:rsidRPr="00F6667A" w:rsidRDefault="00F6667A" w:rsidP="00F6667A">
      <w:pPr>
        <w:pStyle w:val="Normaal"/>
      </w:pPr>
      <w:r w:rsidRPr="00F6667A">
        <w:t xml:space="preserve">Vergelijking </w:t>
      </w:r>
      <w:r w:rsidR="00EA1FBF">
        <w:t>(16)</w:t>
      </w:r>
      <w:r w:rsidRPr="00F6667A">
        <w:t xml:space="preserve"> geeft uiteraard de verandering van de stijghoogte door de stroomlijnen-contractie langs de top, basis of langs de verticaal onder het onttrekkingspunt of waar dan ook. Het is slechts een kwestie van invullen van de juiste coördinaten in </w:t>
      </w:r>
      <m:oMath>
        <m:r>
          <w:rPr>
            <w:rFonts w:ascii="Cambria Math" w:hAnsi="Cambria Math"/>
          </w:rPr>
          <m:t>ζ</m:t>
        </m:r>
      </m:oMath>
      <w:r w:rsidRPr="00F6667A">
        <w:t xml:space="preserve">. Voor het boven- en ondervlak is dit weergegeven ten opzichte van punten op grote afstand van de onttrekking, waar de verandering van de stijghoogte door de contractie van stroomlijnen nul is. Het logaritmische verloop langs de top voor kleine afstand blijkt duidelijk uit de rechte lijn waar dit naar toe streeft in </w:t>
      </w:r>
      <w:r w:rsidR="00BE39B6">
        <w:t>afbeelding</w:t>
      </w:r>
      <w:r w:rsidR="00FE63EC">
        <w:t xml:space="preserve"> </w:t>
      </w:r>
      <w:hyperlink w:anchor="fig:Stijghoogte-langs-top-en-basis">
        <w:r w:rsidRPr="00F6667A">
          <w:rPr>
            <w:rStyle w:val="Hyperlink"/>
            <w:rFonts w:cs="Trebuchet MS"/>
          </w:rPr>
          <w:t>4</w:t>
        </w:r>
      </w:hyperlink>
      <w:r w:rsidRPr="00F6667A">
        <w:t xml:space="preserve">. Dit asymptotische verloop volgt direct uit de limiet voor </w:t>
      </w:r>
      <m:oMath>
        <m:r>
          <w:rPr>
            <w:rFonts w:ascii="Cambria Math" w:hAnsi="Cambria Math"/>
          </w:rPr>
          <m:t>b</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iθ</m:t>
            </m:r>
          </m:sup>
        </m:sSup>
      </m:oMath>
      <w:r w:rsidRPr="00F6667A">
        <w:t xml:space="preserve"> voor </w:t>
      </w:r>
      <m:oMath>
        <m:r>
          <w:rPr>
            <w:rFonts w:ascii="Cambria Math" w:hAnsi="Cambria Math"/>
          </w:rPr>
          <m:t>r</m:t>
        </m:r>
        <m:r>
          <m:rPr>
            <m:sty m:val="p"/>
          </m:rPr>
          <w:rPr>
            <w:rFonts w:ascii="Cambria Math" w:hAnsi="Cambria Math"/>
          </w:rPr>
          <m:t>→</m:t>
        </m:r>
        <m:r>
          <w:rPr>
            <w:rFonts w:ascii="Cambria Math" w:hAnsi="Cambria Math"/>
          </w:rPr>
          <m:t>0</m:t>
        </m:r>
      </m:oMath>
      <w:r w:rsidRPr="00F6667A">
        <w:t>. We krijgen dan de potentiaal voor een sloot met een kleine, half-cirkelvormige doorsnede. Met (</w:t>
      </w:r>
      <w:r w:rsidR="00EA1FBF">
        <w:t>16</w:t>
      </w:r>
      <w:r w:rsidRPr="00F6667A">
        <w:t xml:space="preserve"> volgt</w:t>
      </w:r>
    </w:p>
    <w:p w14:paraId="3A991291" w14:textId="3E5F4089" w:rsidR="00F6667A" w:rsidRPr="00F6667A" w:rsidRDefault="00000000" w:rsidP="00D33D46">
      <w:pPr>
        <w:pStyle w:val="Equation"/>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w:proofErr w:type="spellStart"/>
                  <m:r>
                    <m:rPr>
                      <m:nor/>
                    </m:rPr>
                    <m:t>lim</m:t>
                  </m:r>
                  <w:proofErr w:type="spellEnd"/>
                </m:e>
                <m:lim>
                  <m:r>
                    <w:rPr>
                      <w:rFonts w:ascii="Cambria Math" w:hAnsi="Cambria Math"/>
                    </w:rPr>
                    <m:t>r</m:t>
                  </m:r>
                  <m:r>
                    <m:rPr>
                      <m:sty m:val="p"/>
                    </m:rPr>
                    <w:rPr>
                      <w:rFonts w:ascii="Cambria Math" w:hAnsi="Cambria Math"/>
                    </w:rPr>
                    <m:t>→</m:t>
                  </m:r>
                  <m:r>
                    <w:rPr>
                      <w:rFonts w:ascii="Cambria Math" w:hAnsi="Cambria Math"/>
                    </w:rPr>
                    <m:t>0</m:t>
                  </m:r>
                </m:lim>
              </m:limLow>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iΨ</m:t>
                  </m:r>
                </m:e>
              </m:d>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r>
                    <w:rPr>
                      <w:rFonts w:ascii="Cambria Math" w:hAnsi="Cambria Math"/>
                    </w:rPr>
                    <m:t>2i</m:t>
                  </m:r>
                  <m:r>
                    <m:rPr>
                      <m:nor/>
                    </m:rPr>
                    <m:t>sinh</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2D</m:t>
                          </m:r>
                        </m:den>
                      </m:f>
                      <m:sSup>
                        <m:sSupPr>
                          <m:ctrlPr>
                            <w:rPr>
                              <w:rFonts w:ascii="Cambria Math" w:hAnsi="Cambria Math"/>
                            </w:rPr>
                          </m:ctrlPr>
                        </m:sSupPr>
                        <m:e>
                          <m:r>
                            <w:rPr>
                              <w:rFonts w:ascii="Cambria Math" w:hAnsi="Cambria Math"/>
                            </w:rPr>
                            <m:t>e</m:t>
                          </m:r>
                        </m:e>
                        <m:sup>
                          <m:r>
                            <w:rPr>
                              <w:rFonts w:ascii="Cambria Math" w:hAnsi="Cambria Math"/>
                            </w:rPr>
                            <m:t>iθ</m:t>
                          </m:r>
                        </m:sup>
                      </m:sSup>
                    </m:e>
                  </m:d>
                </m:e>
              </m:d>
            </m:e>
          </m:mr>
          <m:mr>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Q</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e>
          </m:mr>
          <m:mr>
            <m:e>
              <m:limLow>
                <m:limLowPr>
                  <m:ctrlPr>
                    <w:rPr>
                      <w:rFonts w:ascii="Cambria Math" w:hAnsi="Cambria Math"/>
                    </w:rPr>
                  </m:ctrlPr>
                </m:limLowPr>
                <m:e>
                  <m:r>
                    <m:rPr>
                      <m:nor/>
                    </m:rPr>
                    <m:t>lim</m:t>
                  </m:r>
                </m:e>
                <m:lim>
                  <m:r>
                    <w:rPr>
                      <w:rFonts w:ascii="Cambria Math" w:hAnsi="Cambria Math"/>
                    </w:rPr>
                    <m:t>r</m:t>
                  </m:r>
                  <m:r>
                    <m:rPr>
                      <m:sty m:val="p"/>
                    </m:rPr>
                    <w:rPr>
                      <w:rFonts w:ascii="Cambria Math" w:hAnsi="Cambria Math"/>
                    </w:rPr>
                    <m:t>→</m:t>
                  </m:r>
                  <m:r>
                    <w:rPr>
                      <w:rFonts w:ascii="Cambria Math" w:hAnsi="Cambria Math"/>
                    </w:rPr>
                    <m:t>0</m:t>
                  </m:r>
                </m:lim>
              </m:limLow>
            </m:e>
            <m:e>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πk</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e>
          </m:mr>
        </m:m>
      </m:oMath>
      <w:r w:rsidR="003D16B6">
        <w:tab/>
        <w:t>(</w:t>
      </w:r>
      <w:r w:rsidR="003D16B6">
        <w:fldChar w:fldCharType="begin"/>
      </w:r>
      <w:r w:rsidR="003D16B6">
        <w:instrText xml:space="preserve">SEQ eq  </w:instrText>
      </w:r>
      <w:r w:rsidR="003D16B6">
        <w:fldChar w:fldCharType="separate"/>
      </w:r>
      <w:r w:rsidR="003A3C28">
        <w:rPr>
          <w:noProof/>
        </w:rPr>
        <w:t>19</w:t>
      </w:r>
      <w:r w:rsidR="003D16B6">
        <w:fldChar w:fldCharType="end"/>
      </w:r>
      <w:r w:rsidR="003D16B6">
        <w:t>)</w:t>
      </w:r>
    </w:p>
    <w:p w14:paraId="1D6A0E68" w14:textId="495ED3EE" w:rsidR="00F6667A" w:rsidRPr="00F6667A" w:rsidRDefault="00F6667A" w:rsidP="00F6667A">
      <w:pPr>
        <w:pStyle w:val="Normaal"/>
      </w:pPr>
      <w:r w:rsidRPr="00F6667A">
        <w:t xml:space="preserve">Deze uitkomst is negatief omdat </w:t>
      </w:r>
      <m:oMath>
        <m:r>
          <w:rPr>
            <w:rFonts w:ascii="Cambria Math" w:hAnsi="Cambria Math"/>
          </w:rPr>
          <m:t>Q</m:t>
        </m:r>
      </m:oMath>
      <w:r w:rsidRPr="00F6667A">
        <w:t xml:space="preserve"> een onttrekking is. Geeft men de voorkeur aan een positief getal voor de extra verlaging of verhoging, draai dan de breuk onder de logaritme om. Het verloop van</w:t>
      </w:r>
      <w:r w:rsidR="003A3C28">
        <w:t xml:space="preserve"> (19)</w:t>
      </w:r>
      <w:r w:rsidRPr="00F6667A">
        <w:t xml:space="preserve"> is als rode lijn opgenomen in </w:t>
      </w:r>
      <w:r w:rsidR="00BE39B6">
        <w:t>afbeelding</w:t>
      </w:r>
      <w:r w:rsidR="00FE63EC">
        <w:t xml:space="preserve"> </w:t>
      </w:r>
      <w:hyperlink w:anchor="fig:Stijghoogte-langs-top-en-basis">
        <w:r w:rsidRPr="00F6667A">
          <w:rPr>
            <w:rStyle w:val="Hyperlink"/>
            <w:rFonts w:cs="Trebuchet MS"/>
          </w:rPr>
          <w:t>4</w:t>
        </w:r>
      </w:hyperlink>
      <w:r w:rsidRPr="00F6667A">
        <w:t xml:space="preserve">. De lijn laat zien dat de overeenkomst van deze benadering snel afneemt voor </w:t>
      </w:r>
      <m:oMath>
        <m:r>
          <w:rPr>
            <w:rFonts w:ascii="Cambria Math" w:hAnsi="Cambria Math"/>
          </w:rPr>
          <m:t>r</m:t>
        </m:r>
        <m:r>
          <m:rPr>
            <m:sty m:val="p"/>
          </m:rPr>
          <w:rPr>
            <w:rFonts w:ascii="Cambria Math" w:hAnsi="Cambria Math"/>
          </w:rPr>
          <m:t>&gt;</m:t>
        </m:r>
        <m:r>
          <w:rPr>
            <w:rFonts w:ascii="Cambria Math" w:hAnsi="Cambria Math"/>
          </w:rPr>
          <m:t>0.1D</m:t>
        </m:r>
      </m:oMath>
      <w:r w:rsidRPr="00F6667A">
        <w:t xml:space="preserve">. We kunnen dan ook beter de blauwe lijn gebruikten voor de radiale weerstand, </w:t>
      </w:r>
      <w:proofErr w:type="gramStart"/>
      <w:r w:rsidRPr="00F6667A">
        <w:t>vgl.</w:t>
      </w:r>
      <w:r w:rsidR="00EA1FBF">
        <w:t>(</w:t>
      </w:r>
      <w:proofErr w:type="gramEnd"/>
      <w:r w:rsidR="00EA1FBF">
        <w:t>22)</w:t>
      </w:r>
      <w:r w:rsidRPr="00F6667A">
        <w:t xml:space="preserve"> verderop.</w:t>
      </w:r>
    </w:p>
    <w:p w14:paraId="08B77B6F" w14:textId="77777777" w:rsidR="00F6667A" w:rsidRPr="00F6667A" w:rsidRDefault="00F6667A" w:rsidP="00F6667A">
      <w:pPr>
        <w:pStyle w:val="Normaal"/>
      </w:pPr>
      <w:r w:rsidRPr="00F6667A">
        <w:rPr>
          <w:noProof/>
        </w:rPr>
        <w:drawing>
          <wp:inline distT="0" distB="0" distL="0" distR="0" wp14:anchorId="7AD90B53" wp14:editId="0779AB6E">
            <wp:extent cx="3675888" cy="2203704"/>
            <wp:effectExtent l="0" t="0" r="0" b="0"/>
            <wp:docPr id="693110449" name="Picture" descr="[fig:Stijghoogte-langs-top-en-basis]Stijghoogte langs top en basis van het watervoerend pakket voor de situatie met alleen de contractiestroming (Afb.2e), samen met de benadering. Voor de twee bollen zie het eind van sectie [sec:De-echte-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3_Users_Theo_Entiteiten_Hygea_2022-AGT_Coding_images_phi_top_basis.png"/>
                    <pic:cNvPicPr>
                      <a:picLocks noChangeAspect="1" noChangeArrowheads="1"/>
                    </pic:cNvPicPr>
                  </pic:nvPicPr>
                  <pic:blipFill>
                    <a:blip r:embed="rId10"/>
                    <a:stretch>
                      <a:fillRect/>
                    </a:stretch>
                  </pic:blipFill>
                  <pic:spPr bwMode="auto">
                    <a:xfrm>
                      <a:off x="0" y="0"/>
                      <a:ext cx="3675888" cy="2203704"/>
                    </a:xfrm>
                    <a:prstGeom prst="rect">
                      <a:avLst/>
                    </a:prstGeom>
                    <a:noFill/>
                    <a:ln w="9525">
                      <a:noFill/>
                      <a:headEnd/>
                      <a:tailEnd/>
                    </a:ln>
                  </pic:spPr>
                </pic:pic>
              </a:graphicData>
            </a:graphic>
          </wp:inline>
        </w:drawing>
      </w:r>
    </w:p>
    <w:p w14:paraId="02070807" w14:textId="5D3E0639" w:rsidR="00F6667A" w:rsidRPr="00F6667A" w:rsidRDefault="0036213F" w:rsidP="0036213F">
      <w:pPr>
        <w:pStyle w:val="Caption"/>
        <w:rPr>
          <w:w w:val="105"/>
        </w:rPr>
      </w:pPr>
      <w:bookmarkStart w:id="8" w:name="fig4"/>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4</w:t>
      </w:r>
      <w:r w:rsidR="00F6667A" w:rsidRPr="00F6667A">
        <w:rPr>
          <w:w w:val="105"/>
        </w:rPr>
        <w:fldChar w:fldCharType="end"/>
      </w:r>
      <w:r w:rsidR="00F6667A" w:rsidRPr="00F6667A">
        <w:rPr>
          <w:w w:val="105"/>
        </w:rPr>
        <w:t xml:space="preserve">: </w:t>
      </w:r>
      <w:bookmarkEnd w:id="8"/>
      <w:r w:rsidR="00F6667A" w:rsidRPr="00F6667A">
        <w:rPr>
          <w:w w:val="105"/>
        </w:rPr>
        <w:t>Stijghoogte langs top en basis van het watervoerend pakket voor de situatie met alleen de contractiestroming (</w:t>
      </w:r>
      <w:r w:rsidR="00BE39B6">
        <w:t>afbeelding</w:t>
      </w:r>
      <w:r w:rsidR="00FE63EC">
        <w:t xml:space="preserve"> </w:t>
      </w:r>
      <w:r w:rsidR="00F6667A" w:rsidRPr="00F6667A">
        <w:rPr>
          <w:w w:val="105"/>
        </w:rPr>
        <w:t>2e), samen met de benadering. Voor de twee bollen zie het eind van</w:t>
      </w:r>
      <w:r w:rsidR="003A3C28">
        <w:rPr>
          <w:w w:val="105"/>
        </w:rPr>
        <w:t xml:space="preserve"> </w:t>
      </w:r>
      <w:r w:rsidR="00F6667A" w:rsidRPr="00F6667A">
        <w:rPr>
          <w:w w:val="105"/>
        </w:rPr>
        <w:t>sectie</w:t>
      </w:r>
      <w:r w:rsidR="003A3C28">
        <w:rPr>
          <w:w w:val="105"/>
        </w:rPr>
        <w:t xml:space="preserve"> “De echte doorsnede van Ernst” verderop</w:t>
      </w:r>
      <w:r w:rsidR="00F6667A" w:rsidRPr="00F6667A">
        <w:rPr>
          <w:w w:val="105"/>
        </w:rPr>
        <w:t>.</w:t>
      </w:r>
    </w:p>
    <w:p w14:paraId="7FC9C391" w14:textId="77777777" w:rsidR="00F6667A" w:rsidRPr="00F6667A" w:rsidRDefault="00F6667A" w:rsidP="001330C4">
      <w:pPr>
        <w:pStyle w:val="Kop1"/>
        <w:rPr>
          <w:w w:val="105"/>
        </w:rPr>
      </w:pPr>
      <w:bookmarkStart w:id="9" w:name="verticale-anisotropie"/>
      <w:r w:rsidRPr="00F6667A">
        <w:rPr>
          <w:w w:val="105"/>
        </w:rPr>
        <w:t>Verticale anisotropie</w:t>
      </w:r>
    </w:p>
    <w:p w14:paraId="7A6099D1" w14:textId="462393A2" w:rsidR="00F6667A" w:rsidRPr="00F6667A" w:rsidRDefault="00F6667A" w:rsidP="00F6667A">
      <w:pPr>
        <w:pStyle w:val="Normaal"/>
      </w:pPr>
      <w:r w:rsidRPr="00F6667A">
        <w:t xml:space="preserve">Verticale anisotropie komt algemeen voor, en dikwijls wordt de verhouding tussen </w:t>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rsidRPr="00F6667A">
        <w:t xml:space="preserve"> in de orde van 10 geraamd. Hoewel dit grote gevolgen heeft voor de stroomlijnen contractie en het bereik waarover deze de stijghoogte beïnvloedt, wordt daar in de praktijk zelden echt rekening mee gehouden. Zo kan de verticale anisotropie deze reikwijdte met factoren vergroten, waardoor bijvoorbeeld de verlaging in waarnemingsputten bij pompproeven verkeerd wordt geïnterpreteerd. De procedure bij anisotropie evenwijdig aan de coördinaatassen, de verticale anisotropie, is altijd als volgt: 1) Verschaal de </w:t>
      </w:r>
      <m:oMath>
        <m:r>
          <w:rPr>
            <w:rFonts w:ascii="Cambria Math" w:hAnsi="Cambria Math"/>
          </w:rPr>
          <m:t>x</m:t>
        </m:r>
      </m:oMath>
      <w:r w:rsidRPr="00F6667A">
        <w:t xml:space="preserve">- en de </w:t>
      </w:r>
      <m:oMath>
        <m:r>
          <w:rPr>
            <w:rFonts w:ascii="Cambria Math" w:hAnsi="Cambria Math"/>
          </w:rPr>
          <m:t>z</m:t>
        </m:r>
      </m:oMath>
      <w:r w:rsidRPr="00F6667A">
        <w:t xml:space="preserve">-as zodanig dat de doorsnede isotroop wordt. 2) Voer all berekeningen in de isotrope doorsnede uit en 3) schaal terug voor de visualisatie. Of: A) kies een netwerk van </w:t>
      </w:r>
      <m:oMath>
        <m:r>
          <w:rPr>
            <w:rFonts w:ascii="Cambria Math" w:hAnsi="Cambria Math"/>
          </w:rPr>
          <m:t>x</m:t>
        </m:r>
        <m:r>
          <m:rPr>
            <m:sty m:val="p"/>
          </m:rPr>
          <w:rPr>
            <w:rFonts w:ascii="Cambria Math" w:hAnsi="Cambria Math"/>
          </w:rPr>
          <m:t>-</m:t>
        </m:r>
      </m:oMath>
      <w:r w:rsidRPr="00F6667A">
        <w:t xml:space="preserve"> en </w:t>
      </w:r>
      <m:oMath>
        <m:r>
          <w:rPr>
            <w:rFonts w:ascii="Cambria Math" w:hAnsi="Cambria Math"/>
          </w:rPr>
          <m:t>z</m:t>
        </m:r>
        <m:r>
          <m:rPr>
            <m:sty m:val="p"/>
          </m:rPr>
          <w:rPr>
            <w:rFonts w:ascii="Cambria Math" w:hAnsi="Cambria Math"/>
          </w:rPr>
          <m:t>-</m:t>
        </m:r>
      </m:oMath>
      <w:r w:rsidRPr="00F6667A">
        <w:t>coördinaten in de doorsnede, B) schaal die zodat de doorsnede isotroop is. C) Bereken is de isotrope doorsnede de stijghoogten en stroomfunctiewaarden uit op de knooppunten van dat verschaalde netwerk en D) contour deze stijghoogten en stroomfunctie vervolgens op het originele coördinatennetwerk.</w:t>
      </w:r>
    </w:p>
    <w:p w14:paraId="66F9E8C6" w14:textId="4E33767D" w:rsidR="00F6667A" w:rsidRPr="00F6667A" w:rsidRDefault="00F6667A" w:rsidP="00F6667A">
      <w:pPr>
        <w:pStyle w:val="Normaal"/>
      </w:pPr>
      <w:r w:rsidRPr="00F6667A">
        <w:t xml:space="preserve">In </w:t>
      </w:r>
      <w:r w:rsidR="00BE39B6">
        <w:t>afbeelding</w:t>
      </w:r>
      <w:r w:rsidR="00FE63EC">
        <w:t xml:space="preserve"> </w:t>
      </w:r>
      <w:hyperlink w:anchor="fig:Doorsnede-anisotroop">
        <w:r w:rsidRPr="00F6667A">
          <w:rPr>
            <w:rStyle w:val="Hyperlink"/>
            <w:rFonts w:cs="Trebuchet MS"/>
          </w:rPr>
          <w:t>5</w:t>
        </w:r>
      </w:hyperlink>
      <w:r w:rsidRPr="00F6667A">
        <w:t xml:space="preserve"> is dit uitgewerkt voor dezelfde doorsnede als </w:t>
      </w:r>
      <w:r w:rsidR="00BE39B6">
        <w:t>afbeelding</w:t>
      </w:r>
      <w:r w:rsidR="00FE63EC">
        <w:t xml:space="preserve"> </w:t>
      </w:r>
      <w:r w:rsidRPr="00F6667A">
        <w:t xml:space="preserve">2 maar nu is verondersteld dat de verticale doorlatendheid </w:t>
      </w:r>
      <m:oMath>
        <m:sSub>
          <m:sSubPr>
            <m:ctrlPr>
              <w:rPr>
                <w:rFonts w:ascii="Cambria Math" w:hAnsi="Cambria Math"/>
              </w:rPr>
            </m:ctrlPr>
          </m:sSubPr>
          <m:e>
            <m:r>
              <w:rPr>
                <w:rFonts w:ascii="Cambria Math" w:hAnsi="Cambria Math"/>
              </w:rPr>
              <m:t>k</m:t>
            </m:r>
          </m:e>
          <m:sub>
            <m:r>
              <w:rPr>
                <w:rFonts w:ascii="Cambria Math" w:hAnsi="Cambria Math"/>
              </w:rPr>
              <m:t>z</m:t>
            </m:r>
          </m:sub>
        </m:sSub>
      </m:oMath>
      <w:r w:rsidRPr="00F6667A">
        <w:t xml:space="preserve"> een factor 9 keer zo klein is als de horizontale </w:t>
      </w:r>
      <m:oMath>
        <m:sSub>
          <m:sSubPr>
            <m:ctrlPr>
              <w:rPr>
                <w:rFonts w:ascii="Cambria Math" w:hAnsi="Cambria Math"/>
              </w:rPr>
            </m:ctrlPr>
          </m:sSubPr>
          <m:e>
            <m:r>
              <w:rPr>
                <w:rFonts w:ascii="Cambria Math" w:hAnsi="Cambria Math"/>
              </w:rPr>
              <m:t>k</m:t>
            </m:r>
          </m:e>
          <m:sub>
            <m:r>
              <w:rPr>
                <w:rFonts w:ascii="Cambria Math" w:hAnsi="Cambria Math"/>
              </w:rPr>
              <m:t>x</m:t>
            </m:r>
          </m:sub>
        </m:sSub>
      </m:oMath>
      <w:r w:rsidRPr="00F6667A">
        <w:t xml:space="preserve"> dus </w:t>
      </w: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9</m:t>
        </m:r>
        <m:r>
          <m:rPr>
            <m:sty m:val="p"/>
          </m:rPr>
          <w:rPr>
            <w:rFonts w:ascii="Cambria Math" w:hAnsi="Cambria Math"/>
          </w:rPr>
          <m:t>.</m:t>
        </m:r>
      </m:oMath>
      <w:r w:rsidRPr="00F6667A">
        <w:t xml:space="preserve"> De verschaling loopt als volgt. Eerst stappen we over op de doorlatendheid van de isotrope doorsnede: </w:t>
      </w:r>
      <m:oMath>
        <m:r>
          <w:rPr>
            <w:rFonts w:ascii="Cambria Math" w:hAnsi="Cambria Math"/>
          </w:rPr>
          <m:t>k</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k</m:t>
            </m:r>
          </m:e>
          <m:sub>
            <m:r>
              <w:rPr>
                <w:rFonts w:ascii="Cambria Math" w:hAnsi="Cambria Math"/>
              </w:rPr>
              <m:t>z</m:t>
            </m:r>
          </m:sub>
        </m:sSub>
      </m:oMath>
      <w:r w:rsidRPr="00F6667A">
        <w:t xml:space="preserve">. De horizontale as van de originele anisotrope doorsnede wordt hierdoor ingedrukt met een factor </w:t>
      </w:r>
      <m:oMath>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e>
        </m:rad>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rsidRPr="00F6667A">
        <w:t xml:space="preserve"> en de verticale wordt hierdoor opgerekt met de factor </w:t>
      </w:r>
      <m:oMath>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rsidRPr="00F6667A">
        <w:t>. De doorsnede wordt hierdoor isotroop (</w:t>
      </w:r>
      <w:r w:rsidR="00BE39B6">
        <w:t>afbeelding</w:t>
      </w:r>
      <w:r w:rsidR="00FE63EC">
        <w:t xml:space="preserve"> </w:t>
      </w:r>
      <w:hyperlink w:anchor="fig:Doorsnede-anisotroop">
        <w:r w:rsidRPr="00F6667A">
          <w:rPr>
            <w:rStyle w:val="Hyperlink"/>
            <w:rFonts w:cs="Trebuchet MS"/>
          </w:rPr>
          <w:t>5</w:t>
        </w:r>
      </w:hyperlink>
      <w:r w:rsidRPr="00F6667A">
        <w:t xml:space="preserve">, boven). Vervolgens worden alle berekeningen in deze isotrope doorsnede uitgevoerd (en </w:t>
      </w:r>
      <w:proofErr w:type="spellStart"/>
      <w:r w:rsidRPr="00F6667A">
        <w:t>gecontourd</w:t>
      </w:r>
      <w:proofErr w:type="spellEnd"/>
      <w:r w:rsidRPr="00F6667A">
        <w:t xml:space="preserve">). Het resultaat is het stelsel stijghoogte- en stroomlijnen in </w:t>
      </w:r>
      <w:r w:rsidR="00BE39B6">
        <w:t>afbeelding</w:t>
      </w:r>
      <w:r w:rsidR="00FE63EC">
        <w:t xml:space="preserve"> </w:t>
      </w:r>
      <w:hyperlink w:anchor="fig:Doorsnede-anisotroop">
        <w:r w:rsidRPr="00F6667A">
          <w:rPr>
            <w:rStyle w:val="Hyperlink"/>
            <w:rFonts w:cs="Trebuchet MS"/>
          </w:rPr>
          <w:t>5</w:t>
        </w:r>
      </w:hyperlink>
      <w:r w:rsidRPr="00F6667A">
        <w:t xml:space="preserve"> boven. Tenslotte worden </w:t>
      </w:r>
      <w:proofErr w:type="spellStart"/>
      <w:r w:rsidRPr="00F6667A">
        <w:t>worden</w:t>
      </w:r>
      <w:proofErr w:type="spellEnd"/>
      <w:r w:rsidRPr="00F6667A">
        <w:t xml:space="preserve"> in de bovenste figuur in </w:t>
      </w:r>
      <w:r w:rsidR="00BE39B6">
        <w:t>afbeelding</w:t>
      </w:r>
      <w:r w:rsidR="00FE63EC">
        <w:t xml:space="preserve"> </w:t>
      </w:r>
      <w:hyperlink w:anchor="fig:Doorsnede-anisotroop">
        <w:r w:rsidRPr="00F6667A">
          <w:rPr>
            <w:rStyle w:val="Hyperlink"/>
            <w:rFonts w:cs="Trebuchet MS"/>
          </w:rPr>
          <w:t>5</w:t>
        </w:r>
      </w:hyperlink>
      <w:r w:rsidRPr="00F6667A">
        <w:t xml:space="preserve"> nog een keer </w:t>
      </w:r>
      <w:proofErr w:type="spellStart"/>
      <w:r w:rsidRPr="00F6667A">
        <w:t>gecontourd</w:t>
      </w:r>
      <w:proofErr w:type="spellEnd"/>
      <w:r w:rsidRPr="00F6667A">
        <w:t xml:space="preserve"> op het originele netwerk met als resultaat de onderste figuur van </w:t>
      </w:r>
      <w:r w:rsidR="00BE39B6">
        <w:t>afbeelding</w:t>
      </w:r>
      <w:r w:rsidR="00FE63EC">
        <w:t xml:space="preserve"> </w:t>
      </w:r>
      <w:hyperlink w:anchor="fig:Doorsnede-anisotroop">
        <w:r w:rsidRPr="00F6667A">
          <w:rPr>
            <w:rStyle w:val="Hyperlink"/>
            <w:rFonts w:cs="Trebuchet MS"/>
          </w:rPr>
          <w:t>5</w:t>
        </w:r>
      </w:hyperlink>
      <w:r w:rsidRPr="00F6667A">
        <w:t>.</w:t>
      </w:r>
    </w:p>
    <w:p w14:paraId="1C63EBE4" w14:textId="77777777" w:rsidR="00F6667A" w:rsidRPr="00F6667A" w:rsidRDefault="00F6667A" w:rsidP="00F6667A">
      <w:pPr>
        <w:pStyle w:val="Normaal"/>
      </w:pPr>
      <w:r w:rsidRPr="00F6667A">
        <w:rPr>
          <w:noProof/>
        </w:rPr>
        <w:drawing>
          <wp:inline distT="0" distB="0" distL="0" distR="0" wp14:anchorId="27D75548" wp14:editId="3DBE29A2">
            <wp:extent cx="3859590" cy="2805881"/>
            <wp:effectExtent l="0" t="0" r="1270" b="1270"/>
            <wp:docPr id="1514946804" name="Picture" descr="[fig:Doorsnede-anisotroop]Doorsnede van Afb.2 maar met k_{x}/k_{z}=9 zodat k\sqrt{k_{x}k_{z}}=k_{x}/3=3k_{z}. Boven: isotroop gemaakte doorsnede door indrukken van de x-as met factor \sqrt{k/k_{x}}=1/\sqrt{3} en oprekken van de z-as met factor \sqrt{k/k_{z}}=\sqrt{3}. In deze isotrope doorsnede zijn de stijghoogten en stroomfunctiewaarden berekend en gecontourd. Onder: De contourlijnen van de potentiaal en e stroomfunctie uit de bovenste figuur getekend op het onverschaalde coördinatennetwerk in de originele doorsnede. Voor het gemak is x=0 nu bij de onttrekking gelegd en loopt de doorsnede naar rechts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4_Users_Theo_Entiteiten_Hygea_2022-AGT_Coding_images_Partial_penetration_analytic_aniso.png"/>
                    <pic:cNvPicPr>
                      <a:picLocks noChangeAspect="1" noChangeArrowheads="1"/>
                    </pic:cNvPicPr>
                  </pic:nvPicPr>
                  <pic:blipFill rotWithShape="1">
                    <a:blip r:embed="rId11"/>
                    <a:srcRect l="5338" r="5955" b="8912"/>
                    <a:stretch>
                      <a:fillRect/>
                    </a:stretch>
                  </pic:blipFill>
                  <pic:spPr bwMode="auto">
                    <a:xfrm>
                      <a:off x="0" y="0"/>
                      <a:ext cx="3861022" cy="2806922"/>
                    </a:xfrm>
                    <a:prstGeom prst="rect">
                      <a:avLst/>
                    </a:prstGeom>
                    <a:noFill/>
                    <a:ln>
                      <a:noFill/>
                    </a:ln>
                    <a:extLst>
                      <a:ext uri="{53640926-AAD7-44D8-BBD7-CCE9431645EC}">
                        <a14:shadowObscured xmlns:a14="http://schemas.microsoft.com/office/drawing/2010/main"/>
                      </a:ext>
                    </a:extLst>
                  </pic:spPr>
                </pic:pic>
              </a:graphicData>
            </a:graphic>
          </wp:inline>
        </w:drawing>
      </w:r>
    </w:p>
    <w:p w14:paraId="405D5C40" w14:textId="4EEFD40D" w:rsidR="00F6667A" w:rsidRPr="00F6667A" w:rsidRDefault="0036213F" w:rsidP="0036213F">
      <w:pPr>
        <w:pStyle w:val="Caption"/>
        <w:rPr>
          <w:w w:val="105"/>
        </w:rPr>
      </w:pPr>
      <w:bookmarkStart w:id="10" w:name="fig5"/>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5</w:t>
      </w:r>
      <w:r w:rsidR="00F6667A" w:rsidRPr="00F6667A">
        <w:rPr>
          <w:w w:val="105"/>
        </w:rPr>
        <w:fldChar w:fldCharType="end"/>
      </w:r>
      <w:r w:rsidR="00F6667A" w:rsidRPr="00F6667A">
        <w:rPr>
          <w:w w:val="105"/>
        </w:rPr>
        <w:t xml:space="preserve">: </w:t>
      </w:r>
      <w:bookmarkEnd w:id="10"/>
      <w:r w:rsidR="00F6667A" w:rsidRPr="00F6667A">
        <w:rPr>
          <w:w w:val="105"/>
        </w:rPr>
        <w:t xml:space="preserve">Doorsnede van </w:t>
      </w:r>
      <w:r w:rsidR="00BE39B6">
        <w:t>afbeelding</w:t>
      </w:r>
      <w:r w:rsidR="00FE63EC">
        <w:t xml:space="preserve"> </w:t>
      </w:r>
      <w:r w:rsidR="00F6667A" w:rsidRPr="00F6667A">
        <w:rPr>
          <w:w w:val="105"/>
        </w:rPr>
        <w:t xml:space="preserve">2 maar met </w:t>
      </w:r>
      <m:oMath>
        <m:sSub>
          <m:sSubPr>
            <m:ctrlPr>
              <w:rPr>
                <w:rFonts w:ascii="Cambria Math" w:hAnsi="Cambria Math"/>
                <w:w w:val="105"/>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w w:val="105"/>
              </w:rPr>
            </m:ctrlPr>
          </m:sSubPr>
          <m:e>
            <m:r>
              <w:rPr>
                <w:rFonts w:ascii="Cambria Math" w:hAnsi="Cambria Math"/>
              </w:rPr>
              <m:t>k</m:t>
            </m:r>
          </m:e>
          <m:sub>
            <m:r>
              <w:rPr>
                <w:rFonts w:ascii="Cambria Math" w:hAnsi="Cambria Math"/>
              </w:rPr>
              <m:t>z</m:t>
            </m:r>
          </m:sub>
        </m:sSub>
        <m:r>
          <w:rPr>
            <w:rFonts w:ascii="Cambria Math" w:hAnsi="Cambria Math"/>
          </w:rPr>
          <m:t>=9</m:t>
        </m:r>
      </m:oMath>
      <w:r w:rsidR="00F6667A" w:rsidRPr="00F6667A">
        <w:rPr>
          <w:w w:val="105"/>
        </w:rPr>
        <w:t xml:space="preserve"> zodat </w:t>
      </w:r>
      <m:oMath>
        <m:r>
          <w:rPr>
            <w:rFonts w:ascii="Cambria Math" w:hAnsi="Cambria Math"/>
          </w:rPr>
          <m:t>k</m:t>
        </m:r>
        <m:rad>
          <m:radPr>
            <m:degHide m:val="1"/>
            <m:ctrlPr>
              <w:rPr>
                <w:rFonts w:ascii="Cambria Math" w:hAnsi="Cambria Math"/>
                <w:w w:val="105"/>
              </w:rPr>
            </m:ctrlPr>
          </m:radPr>
          <m:deg/>
          <m:e>
            <m:sSub>
              <m:sSubPr>
                <m:ctrlPr>
                  <w:rPr>
                    <w:rFonts w:ascii="Cambria Math" w:hAnsi="Cambria Math"/>
                    <w:w w:val="105"/>
                  </w:rPr>
                </m:ctrlPr>
              </m:sSubPr>
              <m:e>
                <m:r>
                  <w:rPr>
                    <w:rFonts w:ascii="Cambria Math" w:hAnsi="Cambria Math"/>
                  </w:rPr>
                  <m:t>k</m:t>
                </m:r>
              </m:e>
              <m:sub>
                <m:r>
                  <w:rPr>
                    <w:rFonts w:ascii="Cambria Math" w:hAnsi="Cambria Math"/>
                  </w:rPr>
                  <m:t>x</m:t>
                </m:r>
              </m:sub>
            </m:sSub>
            <m:sSub>
              <m:sSubPr>
                <m:ctrlPr>
                  <w:rPr>
                    <w:rFonts w:ascii="Cambria Math" w:hAnsi="Cambria Math"/>
                    <w:w w:val="105"/>
                  </w:rPr>
                </m:ctrlPr>
              </m:sSubPr>
              <m:e>
                <m:r>
                  <w:rPr>
                    <w:rFonts w:ascii="Cambria Math" w:hAnsi="Cambria Math"/>
                  </w:rPr>
                  <m:t>k</m:t>
                </m:r>
              </m:e>
              <m:sub>
                <m:r>
                  <w:rPr>
                    <w:rFonts w:ascii="Cambria Math" w:hAnsi="Cambria Math"/>
                  </w:rPr>
                  <m:t>z</m:t>
                </m:r>
              </m:sub>
            </m:sSub>
          </m:e>
        </m:rad>
        <m:r>
          <w:rPr>
            <w:rFonts w:ascii="Cambria Math" w:hAnsi="Cambria Math"/>
          </w:rPr>
          <m:t>=</m:t>
        </m:r>
        <m:sSub>
          <m:sSubPr>
            <m:ctrlPr>
              <w:rPr>
                <w:rFonts w:ascii="Cambria Math" w:hAnsi="Cambria Math"/>
                <w:w w:val="105"/>
              </w:rPr>
            </m:ctrlPr>
          </m:sSubPr>
          <m:e>
            <m:r>
              <w:rPr>
                <w:rFonts w:ascii="Cambria Math" w:hAnsi="Cambria Math"/>
              </w:rPr>
              <m:t>k</m:t>
            </m:r>
          </m:e>
          <m:sub>
            <m:r>
              <w:rPr>
                <w:rFonts w:ascii="Cambria Math" w:hAnsi="Cambria Math"/>
              </w:rPr>
              <m:t>x</m:t>
            </m:r>
          </m:sub>
        </m:sSub>
        <m:r>
          <w:rPr>
            <w:rFonts w:ascii="Cambria Math" w:hAnsi="Cambria Math"/>
          </w:rPr>
          <m:t>/3=3</m:t>
        </m:r>
        <m:sSub>
          <m:sSubPr>
            <m:ctrlPr>
              <w:rPr>
                <w:rFonts w:ascii="Cambria Math" w:hAnsi="Cambria Math"/>
                <w:w w:val="105"/>
              </w:rPr>
            </m:ctrlPr>
          </m:sSubPr>
          <m:e>
            <m:r>
              <w:rPr>
                <w:rFonts w:ascii="Cambria Math" w:hAnsi="Cambria Math"/>
              </w:rPr>
              <m:t>k</m:t>
            </m:r>
          </m:e>
          <m:sub>
            <m:r>
              <w:rPr>
                <w:rFonts w:ascii="Cambria Math" w:hAnsi="Cambria Math"/>
              </w:rPr>
              <m:t>z</m:t>
            </m:r>
          </m:sub>
        </m:sSub>
      </m:oMath>
      <w:r w:rsidR="00F6667A" w:rsidRPr="00F6667A">
        <w:rPr>
          <w:w w:val="105"/>
        </w:rPr>
        <w:t xml:space="preserve">. Boven: isotroop gemaakte doorsnede door indrukken van de </w:t>
      </w:r>
      <m:oMath>
        <m:r>
          <w:rPr>
            <w:rFonts w:ascii="Cambria Math" w:hAnsi="Cambria Math"/>
          </w:rPr>
          <m:t>x</m:t>
        </m:r>
      </m:oMath>
      <w:r w:rsidR="00F6667A" w:rsidRPr="00F6667A">
        <w:rPr>
          <w:w w:val="105"/>
        </w:rPr>
        <w:t xml:space="preserve">-as met factor </w:t>
      </w:r>
      <m:oMath>
        <m:rad>
          <m:radPr>
            <m:degHide m:val="1"/>
            <m:ctrlPr>
              <w:rPr>
                <w:rFonts w:ascii="Cambria Math" w:hAnsi="Cambria Math"/>
                <w:w w:val="105"/>
              </w:rPr>
            </m:ctrlPr>
          </m:radPr>
          <m:deg/>
          <m:e>
            <m:r>
              <w:rPr>
                <w:rFonts w:ascii="Cambria Math" w:hAnsi="Cambria Math"/>
              </w:rPr>
              <m:t>k/</m:t>
            </m:r>
            <m:sSub>
              <m:sSubPr>
                <m:ctrlPr>
                  <w:rPr>
                    <w:rFonts w:ascii="Cambria Math" w:hAnsi="Cambria Math"/>
                    <w:w w:val="105"/>
                  </w:rPr>
                </m:ctrlPr>
              </m:sSubPr>
              <m:e>
                <m:r>
                  <w:rPr>
                    <w:rFonts w:ascii="Cambria Math" w:hAnsi="Cambria Math"/>
                  </w:rPr>
                  <m:t>k</m:t>
                </m:r>
              </m:e>
              <m:sub>
                <m:r>
                  <w:rPr>
                    <w:rFonts w:ascii="Cambria Math" w:hAnsi="Cambria Math"/>
                  </w:rPr>
                  <m:t>x</m:t>
                </m:r>
              </m:sub>
            </m:sSub>
          </m:e>
        </m:rad>
        <m:r>
          <w:rPr>
            <w:rFonts w:ascii="Cambria Math" w:hAnsi="Cambria Math"/>
          </w:rPr>
          <m:t>=1/</m:t>
        </m:r>
        <m:rad>
          <m:radPr>
            <m:degHide m:val="1"/>
            <m:ctrlPr>
              <w:rPr>
                <w:rFonts w:ascii="Cambria Math" w:hAnsi="Cambria Math"/>
                <w:w w:val="105"/>
              </w:rPr>
            </m:ctrlPr>
          </m:radPr>
          <m:deg/>
          <m:e>
            <m:r>
              <w:rPr>
                <w:rFonts w:ascii="Cambria Math" w:hAnsi="Cambria Math"/>
              </w:rPr>
              <m:t>3</m:t>
            </m:r>
          </m:e>
        </m:rad>
      </m:oMath>
      <w:r w:rsidR="00F6667A" w:rsidRPr="00F6667A">
        <w:rPr>
          <w:w w:val="105"/>
        </w:rPr>
        <w:t xml:space="preserve"> en oprekken van de </w:t>
      </w:r>
      <m:oMath>
        <m:r>
          <w:rPr>
            <w:rFonts w:ascii="Cambria Math" w:hAnsi="Cambria Math"/>
          </w:rPr>
          <m:t>z</m:t>
        </m:r>
      </m:oMath>
      <w:r w:rsidR="00F6667A" w:rsidRPr="00F6667A">
        <w:rPr>
          <w:w w:val="105"/>
        </w:rPr>
        <w:t xml:space="preserve">-as met factor </w:t>
      </w:r>
      <m:oMath>
        <m:rad>
          <m:radPr>
            <m:degHide m:val="1"/>
            <m:ctrlPr>
              <w:rPr>
                <w:rFonts w:ascii="Cambria Math" w:hAnsi="Cambria Math"/>
                <w:w w:val="105"/>
              </w:rPr>
            </m:ctrlPr>
          </m:radPr>
          <m:deg/>
          <m:e>
            <m:r>
              <w:rPr>
                <w:rFonts w:ascii="Cambria Math" w:hAnsi="Cambria Math"/>
              </w:rPr>
              <m:t>k/</m:t>
            </m:r>
            <m:sSub>
              <m:sSubPr>
                <m:ctrlPr>
                  <w:rPr>
                    <w:rFonts w:ascii="Cambria Math" w:hAnsi="Cambria Math"/>
                    <w:w w:val="105"/>
                  </w:rPr>
                </m:ctrlPr>
              </m:sSubPr>
              <m:e>
                <m:r>
                  <w:rPr>
                    <w:rFonts w:ascii="Cambria Math" w:hAnsi="Cambria Math"/>
                  </w:rPr>
                  <m:t>k</m:t>
                </m:r>
              </m:e>
              <m:sub>
                <m:r>
                  <w:rPr>
                    <w:rFonts w:ascii="Cambria Math" w:hAnsi="Cambria Math"/>
                  </w:rPr>
                  <m:t>z</m:t>
                </m:r>
              </m:sub>
            </m:sSub>
          </m:e>
        </m:rad>
        <m:r>
          <w:rPr>
            <w:rFonts w:ascii="Cambria Math" w:hAnsi="Cambria Math"/>
          </w:rPr>
          <m:t>=</m:t>
        </m:r>
        <m:rad>
          <m:radPr>
            <m:degHide m:val="1"/>
            <m:ctrlPr>
              <w:rPr>
                <w:rFonts w:ascii="Cambria Math" w:hAnsi="Cambria Math"/>
                <w:w w:val="105"/>
              </w:rPr>
            </m:ctrlPr>
          </m:radPr>
          <m:deg/>
          <m:e>
            <m:r>
              <w:rPr>
                <w:rFonts w:ascii="Cambria Math" w:hAnsi="Cambria Math"/>
              </w:rPr>
              <m:t>3</m:t>
            </m:r>
          </m:e>
        </m:rad>
      </m:oMath>
      <w:r w:rsidR="00F6667A" w:rsidRPr="00F6667A">
        <w:rPr>
          <w:w w:val="105"/>
        </w:rPr>
        <w:t xml:space="preserve">. In deze isotrope doorsnede zijn de stijghoogten en stroomfunctiewaarden berekend en gecontourd. Onder: De contourlijnen van de potentiaal en e stroomfunctie uit de bovenste figuur getekend op het onverschaalde coördinatennetwerk in de originele doorsnede. Voor het gemak is </w:t>
      </w:r>
      <m:oMath>
        <m:r>
          <w:rPr>
            <w:rFonts w:ascii="Cambria Math" w:hAnsi="Cambria Math"/>
          </w:rPr>
          <m:t>x=0</m:t>
        </m:r>
      </m:oMath>
      <w:r w:rsidR="00F6667A" w:rsidRPr="00F6667A">
        <w:rPr>
          <w:w w:val="105"/>
        </w:rPr>
        <w:t xml:space="preserve"> nu bij de onttrekking gelegd en loopt de doorsnede naar rechts door.</w:t>
      </w:r>
    </w:p>
    <w:p w14:paraId="58A8D598" w14:textId="0C943383" w:rsidR="00F6667A" w:rsidRPr="00F6667A" w:rsidRDefault="00F6667A" w:rsidP="00F6667A">
      <w:pPr>
        <w:pStyle w:val="Normaal"/>
      </w:pPr>
      <w:r w:rsidRPr="00F6667A">
        <w:t>Hoe zit het nu met de verschaling van de radiale weerstand in vergelijking (</w:t>
      </w:r>
      <w:r w:rsidR="003A3C28">
        <w:t>19</w:t>
      </w:r>
      <w:r w:rsidRPr="00F6667A">
        <w:t xml:space="preserve">)? Nu komt het: Als we een sloot hebben met halve breedte </w:t>
      </w:r>
      <m:oMath>
        <m:r>
          <w:rPr>
            <w:rFonts w:ascii="Cambria Math" w:hAnsi="Cambria Math"/>
          </w:rPr>
          <m:t>r</m:t>
        </m:r>
      </m:oMath>
      <w:r w:rsidRPr="00F6667A">
        <w:t xml:space="preserve"> zodat op de rand </w:t>
      </w:r>
      <m:oMath>
        <m:r>
          <w:rPr>
            <w:rFonts w:ascii="Cambria Math" w:hAnsi="Cambria Math"/>
          </w:rPr>
          <m:t>x</m:t>
        </m:r>
        <m:r>
          <m:rPr>
            <m:sty m:val="p"/>
          </m:rPr>
          <w:rPr>
            <w:rFonts w:ascii="Cambria Math" w:hAnsi="Cambria Math"/>
          </w:rPr>
          <m:t>=</m:t>
        </m:r>
        <m:r>
          <w:rPr>
            <w:rFonts w:ascii="Cambria Math" w:hAnsi="Cambria Math"/>
          </w:rPr>
          <m:t>r</m:t>
        </m:r>
      </m:oMath>
      <w:r w:rsidRPr="00F6667A">
        <w:t xml:space="preserve"> dan verschalen we de </w:t>
      </w:r>
      <m:oMath>
        <m:r>
          <w:rPr>
            <w:rFonts w:ascii="Cambria Math" w:hAnsi="Cambria Math"/>
          </w:rPr>
          <m:t>x</m:t>
        </m:r>
      </m:oMath>
      <w:r w:rsidRPr="00F6667A">
        <w:t xml:space="preserve"> tot </w:t>
      </w:r>
      <m:oMath>
        <m:r>
          <w:rPr>
            <w:rFonts w:ascii="Cambria Math" w:hAnsi="Cambria Math"/>
          </w:rPr>
          <m:t>x</m:t>
        </m:r>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e>
        </m:rad>
      </m:oMath>
      <w:r w:rsidRPr="00F6667A">
        <w:t xml:space="preserve">. Met de </w:t>
      </w:r>
      <m:oMath>
        <m:r>
          <w:rPr>
            <w:rFonts w:ascii="Cambria Math" w:hAnsi="Cambria Math"/>
          </w:rPr>
          <m:t>D</m:t>
        </m:r>
      </m:oMath>
      <w:r w:rsidRPr="00F6667A">
        <w:t xml:space="preserve"> verschaald tot </w:t>
      </w:r>
      <m:oMath>
        <m:r>
          <w:rPr>
            <w:rFonts w:ascii="Cambria Math" w:hAnsi="Cambria Math"/>
          </w:rPr>
          <m:t>D</m:t>
        </m:r>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oMath>
      <w:r w:rsidRPr="00F6667A">
        <w:t xml:space="preserve"> volgt dan</w:t>
      </w:r>
    </w:p>
    <w:p w14:paraId="601719F5" w14:textId="565FC436" w:rsidR="00F6667A" w:rsidRPr="00D33D46" w:rsidRDefault="00000000" w:rsidP="00D33D46">
      <w:pPr>
        <w:pStyle w:val="Equation"/>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nor/>
                    </m:rPr>
                    <m:t>lim</m:t>
                  </m:r>
                </m:e>
                <m:lim>
                  <m:r>
                    <w:rPr>
                      <w:rFonts w:ascii="Cambria Math" w:hAnsi="Cambria Math"/>
                    </w:rPr>
                    <m:t>x</m:t>
                  </m:r>
                  <m:r>
                    <m:rPr>
                      <m:sty m:val="p"/>
                    </m:rPr>
                    <w:rPr>
                      <w:rFonts w:ascii="Cambria Math" w:hAnsi="Cambria Math"/>
                    </w:rPr>
                    <m:t>→</m:t>
                  </m:r>
                  <m:r>
                    <w:rPr>
                      <w:rFonts w:ascii="Cambria Math" w:hAnsi="Cambria Math"/>
                    </w:rPr>
                    <m:t>0</m:t>
                  </m:r>
                </m:lim>
              </m:limLow>
              <m:r>
                <w:rPr>
                  <w:rFonts w:ascii="Cambria Math" w:hAnsi="Cambria Math"/>
                </w:rPr>
                <m:t>ϕ</m:t>
              </m:r>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den>
              </m:f>
              <m:r>
                <m:rPr>
                  <m:nor/>
                </m:rPr>
                <m:t>ln</m:t>
              </m:r>
              <m:d>
                <m:dPr>
                  <m:ctrlPr>
                    <w:rPr>
                      <w:rFonts w:ascii="Cambria Math" w:hAnsi="Cambria Math"/>
                    </w:rPr>
                  </m:ctrlPr>
                </m:dPr>
                <m:e>
                  <m:f>
                    <m:fPr>
                      <m:ctrlPr>
                        <w:rPr>
                          <w:rFonts w:ascii="Cambria Math" w:hAnsi="Cambria Math"/>
                        </w:rPr>
                      </m:ctrlPr>
                    </m:fPr>
                    <m:num>
                      <m:r>
                        <w:rPr>
                          <w:rFonts w:ascii="Cambria Math" w:hAnsi="Cambria Math"/>
                        </w:rPr>
                        <m:t>πx</m:t>
                      </m:r>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e>
                      </m:rad>
                    </m:num>
                    <m:den>
                      <m:r>
                        <w:rPr>
                          <w:rFonts w:ascii="Cambria Math" w:hAnsi="Cambria Math"/>
                        </w:rPr>
                        <m:t>D</m:t>
                      </m:r>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den>
                  </m:f>
                </m:e>
              </m:d>
            </m:e>
          </m:mr>
          <m:mr>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den>
              </m:f>
              <m:r>
                <m:rPr>
                  <m:nor/>
                </m:rPr>
                <m:t>ln</m:t>
              </m:r>
              <m:d>
                <m:dPr>
                  <m:ctrlPr>
                    <w:rPr>
                      <w:rFonts w:ascii="Cambria Math" w:hAnsi="Cambria Math"/>
                    </w:rPr>
                  </m:ctrlPr>
                </m:dPr>
                <m:e>
                  <m:f>
                    <m:fPr>
                      <m:ctrlPr>
                        <w:rPr>
                          <w:rFonts w:ascii="Cambria Math" w:hAnsi="Cambria Math"/>
                        </w:rPr>
                      </m:ctrlPr>
                    </m:fPr>
                    <m:num>
                      <m:r>
                        <w:rPr>
                          <w:rFonts w:ascii="Cambria Math" w:hAnsi="Cambria Math"/>
                        </w:rPr>
                        <m:t>πx</m:t>
                      </m:r>
                    </m:num>
                    <m:den>
                      <m:r>
                        <w:rPr>
                          <w:rFonts w:ascii="Cambria Math" w:hAnsi="Cambria Math"/>
                        </w:rPr>
                        <m:t>D</m:t>
                      </m:r>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x</m:t>
                              </m:r>
                            </m:sub>
                          </m:sSub>
                        </m:num>
                        <m:den>
                          <m:sSub>
                            <m:sSubPr>
                              <m:ctrlPr>
                                <w:rPr>
                                  <w:rFonts w:ascii="Cambria Math" w:hAnsi="Cambria Math"/>
                                </w:rPr>
                              </m:ctrlPr>
                            </m:sSubPr>
                            <m:e>
                              <m:r>
                                <w:rPr>
                                  <w:rFonts w:ascii="Cambria Math" w:hAnsi="Cambria Math"/>
                                </w:rPr>
                                <m:t>k</m:t>
                              </m:r>
                            </m:e>
                            <m:sub>
                              <m:r>
                                <w:rPr>
                                  <w:rFonts w:ascii="Cambria Math" w:hAnsi="Cambria Math"/>
                                </w:rPr>
                                <m:t>z</m:t>
                              </m:r>
                            </m:sub>
                          </m:sSub>
                        </m:den>
                      </m:f>
                    </m:e>
                  </m:rad>
                </m:e>
              </m:d>
            </m:e>
          </m:mr>
        </m:m>
      </m:oMath>
      <w:r w:rsidR="003D16B6">
        <w:tab/>
        <w:t>(</w:t>
      </w:r>
      <w:r w:rsidR="003D16B6">
        <w:fldChar w:fldCharType="begin"/>
      </w:r>
      <w:r w:rsidR="003D16B6">
        <w:instrText xml:space="preserve">SEQ eq  </w:instrText>
      </w:r>
      <w:r w:rsidR="003D16B6">
        <w:fldChar w:fldCharType="separate"/>
      </w:r>
      <w:r w:rsidR="003A3C28">
        <w:rPr>
          <w:noProof/>
        </w:rPr>
        <w:t>20</w:t>
      </w:r>
      <w:r w:rsidR="003D16B6">
        <w:fldChar w:fldCharType="end"/>
      </w:r>
      <w:r w:rsidR="003D16B6">
        <w:t>)</w:t>
      </w:r>
    </w:p>
    <w:p w14:paraId="714BC1DD" w14:textId="15640B4A" w:rsidR="00F6667A" w:rsidRPr="00F6667A" w:rsidRDefault="00F6667A" w:rsidP="00F6667A">
      <w:pPr>
        <w:pStyle w:val="Normaal"/>
      </w:pPr>
      <w:r w:rsidRPr="00F6667A">
        <w:t xml:space="preserve">Hebben we echter een sloot met diepte </w:t>
      </w:r>
      <m:oMath>
        <m:r>
          <w:rPr>
            <w:rFonts w:ascii="Cambria Math" w:hAnsi="Cambria Math"/>
          </w:rPr>
          <m:t>r</m:t>
        </m:r>
        <m:r>
          <m:rPr>
            <m:sty m:val="p"/>
          </m:rPr>
          <w:rPr>
            <w:rFonts w:ascii="Cambria Math" w:hAnsi="Cambria Math"/>
          </w:rPr>
          <m:t>=</m:t>
        </m:r>
        <m:r>
          <w:rPr>
            <w:rFonts w:ascii="Cambria Math" w:hAnsi="Cambria Math"/>
          </w:rPr>
          <m:t>y</m:t>
        </m:r>
      </m:oMath>
      <w:r w:rsidRPr="00F6667A">
        <w:t xml:space="preserve"> dan schalen we de verticale </w:t>
      </w:r>
      <m:oMath>
        <m:r>
          <w:rPr>
            <w:rFonts w:ascii="Cambria Math" w:hAnsi="Cambria Math"/>
          </w:rPr>
          <m:t>y</m:t>
        </m:r>
      </m:oMath>
      <w:r w:rsidRPr="00F6667A">
        <w:t xml:space="preserve"> hetzelfde als de verticale </w:t>
      </w:r>
      <m:oMath>
        <m:r>
          <w:rPr>
            <w:rFonts w:ascii="Cambria Math" w:hAnsi="Cambria Math"/>
          </w:rPr>
          <m:t>D</m:t>
        </m:r>
      </m:oMath>
      <w:r w:rsidRPr="00F6667A">
        <w:t>, dat wil zeggen: dus niet:</w:t>
      </w:r>
    </w:p>
    <w:p w14:paraId="025930C7" w14:textId="4D45581C" w:rsidR="00F6667A" w:rsidRPr="00D33D46" w:rsidRDefault="00000000" w:rsidP="00D33D46">
      <w:pPr>
        <w:pStyle w:val="Equation"/>
      </w:pPr>
      <m:oMath>
        <m:limLow>
          <m:limLowPr>
            <m:ctrlPr>
              <w:rPr>
                <w:rFonts w:ascii="Cambria Math" w:hAnsi="Cambria Math"/>
              </w:rPr>
            </m:ctrlPr>
          </m:limLowPr>
          <m:e>
            <m:r>
              <m:rPr>
                <m:nor/>
              </m:rPr>
              <m:t>lim</m:t>
            </m:r>
          </m:e>
          <m:lim>
            <m:r>
              <w:rPr>
                <w:rFonts w:ascii="Cambria Math" w:hAnsi="Cambria Math"/>
              </w:rPr>
              <m:t>y</m:t>
            </m:r>
            <m:r>
              <m:rPr>
                <m:sty m:val="p"/>
              </m:rPr>
              <w:rPr>
                <w:rFonts w:ascii="Cambria Math" w:hAnsi="Cambria Math"/>
              </w:rPr>
              <m:t>→</m:t>
            </m:r>
            <m:r>
              <w:rPr>
                <w:rFonts w:ascii="Cambria Math" w:hAnsi="Cambria Math"/>
              </w:rPr>
              <m:t>0</m:t>
            </m:r>
          </m:lim>
        </m:limLow>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den>
        </m:f>
        <m:r>
          <m:rPr>
            <m:nor/>
          </m:rPr>
          <m:t>ln</m:t>
        </m:r>
        <m:d>
          <m:dPr>
            <m:ctrlPr>
              <w:rPr>
                <w:rFonts w:ascii="Cambria Math" w:hAnsi="Cambria Math"/>
              </w:rPr>
            </m:ctrlPr>
          </m:dPr>
          <m:e>
            <m:f>
              <m:fPr>
                <m:ctrlPr>
                  <w:rPr>
                    <w:rFonts w:ascii="Cambria Math" w:hAnsi="Cambria Math"/>
                  </w:rPr>
                </m:ctrlPr>
              </m:fPr>
              <m:num>
                <m:r>
                  <w:rPr>
                    <w:rFonts w:ascii="Cambria Math" w:hAnsi="Cambria Math"/>
                  </w:rPr>
                  <m:t>πy</m:t>
                </m:r>
              </m:num>
              <m:den>
                <m:r>
                  <w:rPr>
                    <w:rFonts w:ascii="Cambria Math" w:hAnsi="Cambria Math"/>
                  </w:rPr>
                  <m:t>D</m:t>
                </m:r>
              </m:den>
            </m:f>
          </m:e>
        </m:d>
      </m:oMath>
      <w:r w:rsidR="003D16B6">
        <w:tab/>
        <w:t>(</w:t>
      </w:r>
      <w:r w:rsidR="003D16B6">
        <w:fldChar w:fldCharType="begin"/>
      </w:r>
      <w:r w:rsidR="003D16B6">
        <w:instrText xml:space="preserve">SEQ eq  </w:instrText>
      </w:r>
      <w:r w:rsidR="003D16B6">
        <w:fldChar w:fldCharType="separate"/>
      </w:r>
      <w:r w:rsidR="003A3C28">
        <w:rPr>
          <w:noProof/>
        </w:rPr>
        <w:t>21</w:t>
      </w:r>
      <w:r w:rsidR="003D16B6">
        <w:fldChar w:fldCharType="end"/>
      </w:r>
      <w:r w:rsidR="003D16B6">
        <w:t>)</w:t>
      </w:r>
    </w:p>
    <w:p w14:paraId="32B0EE94" w14:textId="0C78764A" w:rsidR="00F6667A" w:rsidRPr="00F6667A" w:rsidRDefault="00F6667A" w:rsidP="00F6667A">
      <w:pPr>
        <w:pStyle w:val="Normaal"/>
      </w:pPr>
      <w:r w:rsidRPr="00F6667A">
        <w:t xml:space="preserve">Meestal zullen we in de praktijk eerder denken aan een sloot met halve breedte </w:t>
      </w:r>
      <m:oMath>
        <m:r>
          <w:rPr>
            <w:rFonts w:ascii="Cambria Math" w:hAnsi="Cambria Math"/>
          </w:rPr>
          <m:t>x</m:t>
        </m:r>
        <m:r>
          <m:rPr>
            <m:sty m:val="p"/>
          </m:rPr>
          <w:rPr>
            <w:rFonts w:ascii="Cambria Math" w:hAnsi="Cambria Math"/>
          </w:rPr>
          <m:t>=</m:t>
        </m:r>
        <m:r>
          <w:rPr>
            <w:rFonts w:ascii="Cambria Math" w:hAnsi="Cambria Math"/>
          </w:rPr>
          <m:t>r</m:t>
        </m:r>
      </m:oMath>
      <w:r w:rsidRPr="00F6667A">
        <w:t xml:space="preserve"> dan halve diepte, zodat vgl.</w:t>
      </w:r>
      <w:r w:rsidR="003A3C28">
        <w:t xml:space="preserve"> (20)</w:t>
      </w:r>
      <w:r w:rsidRPr="00F6667A">
        <w:t xml:space="preserve"> moet worden genomen. Met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r>
          <m:rPr>
            <m:sty m:val="p"/>
          </m:rPr>
          <w:rPr>
            <w:rFonts w:ascii="Cambria Math" w:hAnsi="Cambria Math"/>
          </w:rPr>
          <m:t>=</m:t>
        </m:r>
        <m:r>
          <w:rPr>
            <w:rFonts w:ascii="Cambria Math" w:hAnsi="Cambria Math"/>
          </w:rPr>
          <m:t>3</m:t>
        </m:r>
      </m:oMath>
      <w:r w:rsidRPr="00F6667A">
        <w:t xml:space="preserve"> in dit voorbeeld zal dus ook de afstand tot waar de contractie van de stroomlijnen relevant is een factor 3 groter zijn dan in de anisotrope situatie. Dit is direct te zien door de uiterste stroomlijn in </w:t>
      </w:r>
      <w:r w:rsidR="00BE39B6">
        <w:t>afbeelding</w:t>
      </w:r>
      <w:r w:rsidR="00FE63EC">
        <w:t xml:space="preserve"> </w:t>
      </w:r>
      <w:r w:rsidRPr="00F6667A">
        <w:t xml:space="preserve">2/e te vergelijken met die in </w:t>
      </w:r>
      <w:r w:rsidR="00BE39B6">
        <w:t>afbeelding</w:t>
      </w:r>
      <w:r w:rsidR="00FE63EC">
        <w:t xml:space="preserve"> </w:t>
      </w:r>
      <w:hyperlink w:anchor="fig:Doorsnede-anisotroop">
        <w:r w:rsidRPr="00F6667A">
          <w:rPr>
            <w:rStyle w:val="Hyperlink"/>
            <w:rFonts w:cs="Trebuchet MS"/>
          </w:rPr>
          <w:t>5</w:t>
        </w:r>
      </w:hyperlink>
      <w:r w:rsidRPr="00F6667A">
        <w:t xml:space="preserve">/2. In de eerste </w:t>
      </w:r>
      <w:r w:rsidR="00BE39B6">
        <w:t>afbeelding</w:t>
      </w:r>
      <w:r w:rsidR="00FE63EC">
        <w:t xml:space="preserve"> </w:t>
      </w:r>
      <w:r w:rsidRPr="00F6667A">
        <w:t xml:space="preserve">reikt deze tot 8 m en in de tweede tot 24 m. Dit blijkt ook wanneer we de stijghoogte in </w:t>
      </w:r>
      <w:r w:rsidR="00BE39B6">
        <w:t>afbeelding</w:t>
      </w:r>
      <w:r w:rsidR="00FE63EC">
        <w:t xml:space="preserve"> </w:t>
      </w:r>
      <w:hyperlink w:anchor="fig:Doorsnede-anisotroop">
        <w:r w:rsidRPr="00F6667A">
          <w:rPr>
            <w:rStyle w:val="Hyperlink"/>
            <w:rFonts w:cs="Trebuchet MS"/>
          </w:rPr>
          <w:t>5</w:t>
        </w:r>
      </w:hyperlink>
      <w:r w:rsidRPr="00F6667A">
        <w:t>/2 langs de top en basis van het pakket tekenen samen met de benadering volgens (</w:t>
      </w:r>
      <w:r w:rsidR="003A3C28">
        <w:t>20</w:t>
      </w:r>
      <w:r w:rsidRPr="00F6667A">
        <w:t xml:space="preserve">). Zie </w:t>
      </w:r>
      <w:r w:rsidR="00BE39B6">
        <w:t>afbeelding</w:t>
      </w:r>
      <w:r w:rsidR="00FE63EC">
        <w:t xml:space="preserve"> </w:t>
      </w:r>
      <w:hyperlink w:anchor="fig:phi-topbasis-aniso">
        <w:r w:rsidRPr="00F6667A">
          <w:rPr>
            <w:rStyle w:val="Hyperlink"/>
            <w:rFonts w:cs="Trebuchet MS"/>
          </w:rPr>
          <w:t>6</w:t>
        </w:r>
      </w:hyperlink>
      <w:r w:rsidRPr="00F6667A">
        <w:t>.</w:t>
      </w:r>
    </w:p>
    <w:p w14:paraId="48BD64A8" w14:textId="77777777" w:rsidR="00F6667A" w:rsidRPr="00F6667A" w:rsidRDefault="00F6667A" w:rsidP="00F6667A">
      <w:pPr>
        <w:pStyle w:val="Normaal"/>
      </w:pPr>
      <w:r w:rsidRPr="00F6667A">
        <w:rPr>
          <w:noProof/>
        </w:rPr>
        <w:drawing>
          <wp:inline distT="0" distB="0" distL="0" distR="0" wp14:anchorId="1EBD3F9E" wp14:editId="512095B7">
            <wp:extent cx="3657600" cy="2286000"/>
            <wp:effectExtent l="0" t="0" r="0" b="0"/>
            <wp:docPr id="1597992779" name="Picture" descr="[fig:phi-topbasis-aniso]Stijghoogte langs boven en ondervlak van de anisotrope doorsnede samen met de benadering (vgl. [eq:dphi-aniso-x2]) De afstand waarover beide blauwe lijnen uiteenlopen is nu x&lt;4.5D in plaats van x&lt;1.5D zoals in A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5_Users_Theo_Entiteiten_Hygea_2022-AGT_Coding_images_stijgh_top_basis_contractie_aniso.png"/>
                    <pic:cNvPicPr>
                      <a:picLocks noChangeAspect="1" noChangeArrowheads="1"/>
                    </pic:cNvPicPr>
                  </pic:nvPicPr>
                  <pic:blipFill>
                    <a:blip r:embed="rId12"/>
                    <a:stretch>
                      <a:fillRect/>
                    </a:stretch>
                  </pic:blipFill>
                  <pic:spPr bwMode="auto">
                    <a:xfrm>
                      <a:off x="0" y="0"/>
                      <a:ext cx="3657600" cy="2286000"/>
                    </a:xfrm>
                    <a:prstGeom prst="rect">
                      <a:avLst/>
                    </a:prstGeom>
                    <a:noFill/>
                    <a:ln w="9525">
                      <a:noFill/>
                      <a:headEnd/>
                      <a:tailEnd/>
                    </a:ln>
                  </pic:spPr>
                </pic:pic>
              </a:graphicData>
            </a:graphic>
          </wp:inline>
        </w:drawing>
      </w:r>
    </w:p>
    <w:p w14:paraId="24CB570D" w14:textId="4B56968C" w:rsidR="00F6667A" w:rsidRPr="00F6667A" w:rsidRDefault="0036213F" w:rsidP="0036213F">
      <w:pPr>
        <w:pStyle w:val="Caption"/>
        <w:rPr>
          <w:w w:val="105"/>
        </w:rPr>
      </w:pPr>
      <w:bookmarkStart w:id="11" w:name="fig6"/>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6</w:t>
      </w:r>
      <w:r w:rsidR="00F6667A" w:rsidRPr="00F6667A">
        <w:rPr>
          <w:w w:val="105"/>
        </w:rPr>
        <w:fldChar w:fldCharType="end"/>
      </w:r>
      <w:r w:rsidR="00F6667A" w:rsidRPr="00F6667A">
        <w:rPr>
          <w:w w:val="105"/>
        </w:rPr>
        <w:t>:</w:t>
      </w:r>
      <w:bookmarkEnd w:id="11"/>
      <w:r w:rsidRPr="00F6667A">
        <w:t xml:space="preserve"> </w:t>
      </w:r>
      <w:r w:rsidR="00F6667A" w:rsidRPr="00F6667A">
        <w:rPr>
          <w:w w:val="105"/>
        </w:rPr>
        <w:t>Stijghoogte langs boven en ondervlak van de anisotrope doorsnede samen met de benadering (vgl.</w:t>
      </w:r>
      <w:r w:rsidR="003A3C28">
        <w:rPr>
          <w:w w:val="105"/>
        </w:rPr>
        <w:t xml:space="preserve"> 21</w:t>
      </w:r>
      <w:r w:rsidR="00F6667A" w:rsidRPr="00F6667A">
        <w:rPr>
          <w:w w:val="105"/>
        </w:rPr>
        <w:t xml:space="preserve">) De afstand waarover beide blauwe lijnen uiteenlopen is nu </w:t>
      </w:r>
      <m:oMath>
        <m:r>
          <w:rPr>
            <w:rFonts w:ascii="Cambria Math" w:hAnsi="Cambria Math"/>
          </w:rPr>
          <m:t>x&lt;4.5D</m:t>
        </m:r>
      </m:oMath>
      <w:r w:rsidR="00F6667A" w:rsidRPr="00F6667A">
        <w:rPr>
          <w:w w:val="105"/>
        </w:rPr>
        <w:t xml:space="preserve"> in plaats van </w:t>
      </w:r>
      <m:oMath>
        <m:r>
          <w:rPr>
            <w:rFonts w:ascii="Cambria Math" w:hAnsi="Cambria Math"/>
          </w:rPr>
          <m:t>x&lt;1.5D</m:t>
        </m:r>
      </m:oMath>
      <w:r w:rsidR="00F6667A" w:rsidRPr="00F6667A">
        <w:rPr>
          <w:w w:val="105"/>
        </w:rPr>
        <w:t xml:space="preserve"> zoals in </w:t>
      </w:r>
      <w:r w:rsidR="00BE39B6">
        <w:t>afbeelding</w:t>
      </w:r>
      <w:r w:rsidR="00FE63EC">
        <w:t xml:space="preserve"> </w:t>
      </w:r>
      <w:hyperlink w:anchor="fig:Stijghoogte-langs-top-en-basis">
        <w:r w:rsidR="00F6667A" w:rsidRPr="00F6667A">
          <w:rPr>
            <w:rStyle w:val="Hyperlink"/>
            <w:rFonts w:cs="Trebuchet MS"/>
          </w:rPr>
          <w:t>4</w:t>
        </w:r>
      </w:hyperlink>
      <w:r w:rsidR="00F6667A" w:rsidRPr="00F6667A">
        <w:rPr>
          <w:w w:val="105"/>
        </w:rPr>
        <w:t>.</w:t>
      </w:r>
    </w:p>
    <w:p w14:paraId="3B15DD51" w14:textId="436B9B2B" w:rsidR="00F6667A" w:rsidRPr="00F6667A" w:rsidRDefault="00F6667A" w:rsidP="001330C4">
      <w:pPr>
        <w:pStyle w:val="Kop1"/>
        <w:rPr>
          <w:w w:val="105"/>
        </w:rPr>
      </w:pPr>
      <w:bookmarkStart w:id="12" w:name="X6dbcfd4c979fd67414fd13264003438fc3cf267"/>
      <w:bookmarkEnd w:id="9"/>
      <w:r w:rsidRPr="00F6667A">
        <w:rPr>
          <w:w w:val="105"/>
        </w:rPr>
        <w:t>De echte doorsnede van Ernst</w:t>
      </w:r>
    </w:p>
    <w:p w14:paraId="50D84EA8" w14:textId="26D25CE6" w:rsidR="00F6667A" w:rsidRPr="00F6667A" w:rsidRDefault="00F6667A" w:rsidP="00F6667A">
      <w:pPr>
        <w:pStyle w:val="Normaal"/>
      </w:pPr>
      <w:r w:rsidRPr="00F6667A">
        <w:t>Tenslotte dan de nagerekende echte doorsnede van Ernst. De gestileerde versie met constante pakketdikte en tot punt teruggebrachte sloot maakte het makkelijk om de verschillende deelstromen te toetsen aan de theorie. Numeriek berekende doorsnedes met een raster van 10x10 cm zijn dan ook niet te onderscheiden van de analytische en worden daarom niet getoond. De echte doorsnede van Ernst heeft geen constante dikte; die laat een freatisch vlak zien dat duidelijk de dikte van het watervoerend pakket verandert. Zijn doorsnede heeft bovendien een sloot van niet verwaarloosbare afmetingen. We rekenen hierna de doorsnedes van Ernst numeriek door met afmetingen die overeenkomen met die van de doorsnede die hij heeft getekend (</w:t>
      </w:r>
      <w:r w:rsidR="00BE39B6">
        <w:t>afbeelding</w:t>
      </w:r>
      <w:r w:rsidR="00FE63EC">
        <w:t xml:space="preserve"> </w:t>
      </w:r>
      <w:hyperlink w:anchor="fig:Ernst-fig7">
        <w:r w:rsidRPr="00F6667A">
          <w:rPr>
            <w:rStyle w:val="Hyperlink"/>
            <w:rFonts w:cs="Trebuchet MS"/>
          </w:rPr>
          <w:t>1</w:t>
        </w:r>
      </w:hyperlink>
      <w:r w:rsidRPr="00F6667A">
        <w:t xml:space="preserve">). We kiezen de halve perceelbreedte </w:t>
      </w:r>
      <m:oMath>
        <m:r>
          <w:rPr>
            <w:rFonts w:ascii="Cambria Math" w:hAnsi="Cambria Math"/>
          </w:rPr>
          <m:t>b</m:t>
        </m:r>
        <m:r>
          <m:rPr>
            <m:sty m:val="p"/>
          </m:rPr>
          <w:rPr>
            <w:rFonts w:ascii="Cambria Math" w:hAnsi="Cambria Math"/>
          </w:rPr>
          <m:t>=</m:t>
        </m:r>
        <m:r>
          <w:rPr>
            <w:rFonts w:ascii="Cambria Math" w:hAnsi="Cambria Math"/>
          </w:rPr>
          <m:t>25</m:t>
        </m:r>
      </m:oMath>
      <w:r w:rsidRPr="00F6667A">
        <w:t xml:space="preserve"> m en een dikte van </w:t>
      </w:r>
      <m:oMath>
        <m:r>
          <w:rPr>
            <w:rFonts w:ascii="Cambria Math" w:hAnsi="Cambria Math"/>
          </w:rPr>
          <m:t>D</m:t>
        </m:r>
        <m:r>
          <m:rPr>
            <m:sty m:val="p"/>
          </m:rPr>
          <w:rPr>
            <w:rFonts w:ascii="Cambria Math" w:hAnsi="Cambria Math"/>
          </w:rPr>
          <m:t>=</m:t>
        </m:r>
        <m:r>
          <w:rPr>
            <w:rFonts w:ascii="Cambria Math" w:hAnsi="Cambria Math"/>
          </w:rPr>
          <m:t>10</m:t>
        </m:r>
      </m:oMath>
      <w:r w:rsidRPr="00F6667A">
        <w:t xml:space="preserve"> m bij de sloot. De sloot bij Ernst is dan bovenin ca. 2 m breed (halve breedte) en onderin ca. 0.6 m. Hij is ook 2 m diep. De doorlatendheid </w:t>
      </w:r>
      <m:oMath>
        <m:r>
          <w:rPr>
            <w:rFonts w:ascii="Cambria Math" w:hAnsi="Cambria Math"/>
          </w:rPr>
          <m:t>K</m:t>
        </m:r>
        <m:r>
          <m:rPr>
            <m:sty m:val="p"/>
          </m:rPr>
          <w:rPr>
            <w:rFonts w:ascii="Cambria Math" w:hAnsi="Cambria Math"/>
          </w:rPr>
          <m:t>=</m:t>
        </m:r>
        <m:r>
          <w:rPr>
            <w:rFonts w:ascii="Cambria Math" w:hAnsi="Cambria Math"/>
          </w:rPr>
          <m:t>0.025</m:t>
        </m:r>
      </m:oMath>
      <w:r w:rsidRPr="00F6667A">
        <w:t xml:space="preserve"> m/d is zo klein gekozen als nodig was het freatisch vlak op de waterscheiding op ca. 1.6 m boven het slootpeil te laten uitkomen bij een neerslagoverschot </w:t>
      </w:r>
      <m:oMath>
        <m:r>
          <w:rPr>
            <w:rFonts w:ascii="Cambria Math" w:hAnsi="Cambria Math"/>
          </w:rPr>
          <m:t>N</m:t>
        </m:r>
        <m:r>
          <m:rPr>
            <m:sty m:val="p"/>
          </m:rPr>
          <w:rPr>
            <w:rFonts w:ascii="Cambria Math" w:hAnsi="Cambria Math"/>
          </w:rPr>
          <m:t>=</m:t>
        </m:r>
        <m:r>
          <w:rPr>
            <w:rFonts w:ascii="Cambria Math" w:hAnsi="Cambria Math"/>
          </w:rPr>
          <m:t>0.001</m:t>
        </m:r>
      </m:oMath>
      <w:r w:rsidRPr="00F6667A">
        <w:t xml:space="preserve"> m/d, ongeveer de maximale hoogte in de </w:t>
      </w:r>
      <w:r w:rsidR="00BE39B6">
        <w:t>afbeelding</w:t>
      </w:r>
      <w:r w:rsidR="00FE63EC">
        <w:t xml:space="preserve"> </w:t>
      </w:r>
      <w:r w:rsidRPr="00F6667A">
        <w:t xml:space="preserve">van Ernst. Omwille van de consistentie is deze doorlatendheid ook aangehouden in de doorsneden van </w:t>
      </w:r>
      <w:r w:rsidR="00BE39B6">
        <w:t>afbeelding</w:t>
      </w:r>
      <w:r w:rsidR="00FE63EC">
        <w:t xml:space="preserve"> </w:t>
      </w:r>
      <w:hyperlink w:anchor="fig:Figuur-7-numeriek">
        <w:r w:rsidRPr="00F6667A">
          <w:rPr>
            <w:rStyle w:val="Hyperlink"/>
            <w:rFonts w:cs="Trebuchet MS"/>
          </w:rPr>
          <w:t>2</w:t>
        </w:r>
      </w:hyperlink>
      <w:r w:rsidRPr="00F6667A">
        <w:t>. Voor de analyse is de numerieke grootte van de doorlatendheid echter zonder betekenis.</w:t>
      </w:r>
    </w:p>
    <w:p w14:paraId="154E61E5" w14:textId="695DF76E" w:rsidR="00F6667A" w:rsidRPr="00F6667A" w:rsidRDefault="00F6667A" w:rsidP="00F6667A">
      <w:pPr>
        <w:pStyle w:val="Normaal"/>
      </w:pPr>
      <w:r w:rsidRPr="00F6667A">
        <w:t xml:space="preserve">Wanneer we de meer op een werkelijke situatie lijkende doorsnede simuleren, verwachten we dat met name de sloot door zijn afmetingen kleine afwijkingen in het lijnenpatroon gaat opleveren ten opzichte van die in de gestileerde doorsnede. In de gestileerde doorsnede van </w:t>
      </w:r>
      <w:hyperlink w:anchor="fig:Figuur-7-numeriek">
        <w:r w:rsidRPr="00F6667A">
          <w:rPr>
            <w:rStyle w:val="Hyperlink"/>
            <w:rFonts w:cs="Trebuchet MS"/>
          </w:rPr>
          <w:t>2</w:t>
        </w:r>
      </w:hyperlink>
      <w:r w:rsidRPr="00F6667A">
        <w:t>/2 met alleen verticale stroming zijn de isohypsen perfect horizontaal; in de meer reële doorsnede zal dat met name in de buurt van de sloot niet meer helemaal het geval zijn. Iets dergelijks verwachten we ook in de doorsnede met de horizontale stroming waarin de isohypsen in de ideale doorsnede zuiver verticale lijnen vormen.</w:t>
      </w:r>
    </w:p>
    <w:p w14:paraId="7B0E4004" w14:textId="576FB5F6" w:rsidR="00F6667A" w:rsidRPr="00F6667A" w:rsidRDefault="00F6667A" w:rsidP="00F6667A">
      <w:pPr>
        <w:pStyle w:val="Normaal"/>
      </w:pPr>
      <w:r w:rsidRPr="00F6667A">
        <w:t xml:space="preserve">In de nieuwe doorsnede loopt het freatisch vlak van de sloot naar de waterscheiding aanmerkelijk op. Hierdoor is de uniforme onttrekking in </w:t>
      </w:r>
      <w:r w:rsidR="00BE39B6">
        <w:t>afbeelding</w:t>
      </w:r>
      <w:r w:rsidR="00FE63EC">
        <w:t xml:space="preserve"> </w:t>
      </w:r>
      <w:hyperlink w:anchor="fig:Figuur-7-numeriek">
        <w:r w:rsidRPr="00F6667A">
          <w:rPr>
            <w:rStyle w:val="Hyperlink"/>
            <w:rFonts w:cs="Trebuchet MS"/>
          </w:rPr>
          <w:t>2</w:t>
        </w:r>
      </w:hyperlink>
      <w:r w:rsidRPr="00F6667A">
        <w:t xml:space="preserve">/2 en de uniforme infiltratie in </w:t>
      </w:r>
      <w:r w:rsidR="00BE39B6">
        <w:t>afbeelding</w:t>
      </w:r>
      <w:r w:rsidR="00FE63EC">
        <w:t xml:space="preserve"> </w:t>
      </w:r>
      <w:hyperlink w:anchor="fig:Figuur-7-numeriek">
        <w:r w:rsidRPr="00F6667A">
          <w:rPr>
            <w:rStyle w:val="Hyperlink"/>
            <w:rFonts w:cs="Trebuchet MS"/>
          </w:rPr>
          <w:t>2</w:t>
        </w:r>
      </w:hyperlink>
      <w:r w:rsidRPr="00F6667A">
        <w:t xml:space="preserve">/3 niet meer zuiver uniform. In plaats van </w:t>
      </w:r>
      <m:oMath>
        <m:r>
          <w:rPr>
            <w:rFonts w:ascii="Cambria Math" w:hAnsi="Cambria Math"/>
          </w:rPr>
          <m:t>N</m:t>
        </m:r>
        <m:r>
          <m:rPr>
            <m:sty m:val="p"/>
          </m:rPr>
          <w:rPr>
            <w:rFonts w:ascii="Cambria Math" w:hAnsi="Cambria Math"/>
          </w:rPr>
          <m:t>/</m:t>
        </m:r>
        <m:r>
          <w:rPr>
            <w:rFonts w:ascii="Cambria Math" w:hAnsi="Cambria Math"/>
          </w:rPr>
          <m:t>D</m:t>
        </m:r>
      </m:oMath>
      <w:r w:rsidRPr="00F6667A">
        <w:t xml:space="preserve"> met </w:t>
      </w:r>
      <m:oMath>
        <m:r>
          <w:rPr>
            <w:rFonts w:ascii="Cambria Math" w:hAnsi="Cambria Math"/>
          </w:rPr>
          <m:t>D</m:t>
        </m:r>
      </m:oMath>
      <w:r w:rsidRPr="00F6667A">
        <w:t xml:space="preserve"> constant, gebruiken we nu de dikte </w:t>
      </w:r>
      <m:oMath>
        <m:sSub>
          <m:sSubPr>
            <m:ctrlPr>
              <w:rPr>
                <w:rFonts w:ascii="Cambria Math" w:hAnsi="Cambria Math"/>
              </w:rPr>
            </m:ctrlPr>
          </m:sSubPr>
          <m:e>
            <m:r>
              <w:rPr>
                <w:rFonts w:ascii="Cambria Math" w:hAnsi="Cambria Math"/>
              </w:rPr>
              <m:t>D</m:t>
            </m:r>
          </m:e>
          <m:sub>
            <m:r>
              <w:rPr>
                <w:rFonts w:ascii="Cambria Math" w:hAnsi="Cambria Math"/>
              </w:rPr>
              <m:t>x</m:t>
            </m:r>
          </m:sub>
        </m:sSub>
      </m:oMath>
      <w:r w:rsidRPr="00F6667A">
        <w:t xml:space="preserve"> die hoort bij de plek </w:t>
      </w:r>
      <m:oMath>
        <m:r>
          <w:rPr>
            <w:rFonts w:ascii="Cambria Math" w:hAnsi="Cambria Math"/>
          </w:rPr>
          <m:t>x</m:t>
        </m:r>
      </m:oMath>
      <w:r w:rsidRPr="00F6667A">
        <w:t xml:space="preserve"> in de doorsnede in overeenstemming met de afstand tussen het freatisch vlak en de basis van het watervoerende pakket. De afstroming </w:t>
      </w:r>
      <m:oMath>
        <m:r>
          <w:rPr>
            <w:rFonts w:ascii="Cambria Math" w:hAnsi="Cambria Math"/>
          </w:rPr>
          <m:t>Q</m:t>
        </m:r>
        <m:r>
          <m:rPr>
            <m:sty m:val="p"/>
          </m:rPr>
          <w:rPr>
            <w:rFonts w:ascii="Cambria Math" w:hAnsi="Cambria Math"/>
          </w:rPr>
          <m:t>=</m:t>
        </m:r>
        <m:r>
          <w:rPr>
            <w:rFonts w:ascii="Cambria Math" w:hAnsi="Cambria Math"/>
          </w:rPr>
          <m:t>Nb</m:t>
        </m:r>
      </m:oMath>
      <w:r w:rsidRPr="00F6667A">
        <w:t xml:space="preserve"> over linker rand </w:t>
      </w:r>
      <w:r w:rsidR="00BE39B6">
        <w:t>afbeelding</w:t>
      </w:r>
      <w:r w:rsidR="00FE63EC">
        <w:t xml:space="preserve"> </w:t>
      </w:r>
      <w:hyperlink w:anchor="fig:Figuur-7-numeriek">
        <w:r w:rsidRPr="00F6667A">
          <w:rPr>
            <w:rStyle w:val="Hyperlink"/>
            <w:rFonts w:cs="Trebuchet MS"/>
          </w:rPr>
          <w:t>2</w:t>
        </w:r>
      </w:hyperlink>
      <w:r w:rsidRPr="00F6667A">
        <w:t xml:space="preserve">/3 wordt nu verdeeld over de hoogte van de deze rand onder de sloot. Dat geldt ook voor de instroom in </w:t>
      </w:r>
      <w:r w:rsidR="00BE39B6">
        <w:t>afbeelding</w:t>
      </w:r>
      <w:r w:rsidR="00FE63EC">
        <w:t xml:space="preserve"> </w:t>
      </w:r>
      <w:hyperlink w:anchor="fig:Figuur-7-numeriek">
        <w:r w:rsidRPr="00F6667A">
          <w:rPr>
            <w:rStyle w:val="Hyperlink"/>
            <w:rFonts w:cs="Trebuchet MS"/>
          </w:rPr>
          <w:t>2</w:t>
        </w:r>
      </w:hyperlink>
      <w:r w:rsidRPr="00F6667A">
        <w:t xml:space="preserve">/4. Het rekenraster bestaat uit vierkante cellen van 10x10 cm. Het netwerk reikt tot 2 m boven de sloot. Het verloop van het freatisch vlak is iteratief bepaald door steeds de stijghoogte te berekenen en cellen die boven het freatisch vlak liggen inactief te maken. Het neerslagoverschot wordt in de bovenste actieve cellen ingevoerd. Het niet-actieve deel van het model boven het freatisch vlak wordt niet getoond in </w:t>
      </w:r>
      <w:r w:rsidR="00BE39B6">
        <w:t>afbeelding</w:t>
      </w:r>
      <w:r w:rsidR="00FE63EC">
        <w:t xml:space="preserve"> </w:t>
      </w:r>
      <w:hyperlink w:anchor="fig:Numerieke-doorrekening-reeele-dsn">
        <w:r w:rsidRPr="00F6667A">
          <w:rPr>
            <w:rStyle w:val="Hyperlink"/>
            <w:rFonts w:cs="Trebuchet MS"/>
          </w:rPr>
          <w:t>7</w:t>
        </w:r>
      </w:hyperlink>
      <w:r w:rsidRPr="00F6667A">
        <w:t xml:space="preserve">. Het resultaat van de berekeningen is gegeven in </w:t>
      </w:r>
      <w:r w:rsidR="00BE39B6">
        <w:t>afbeelding</w:t>
      </w:r>
      <w:r w:rsidR="00FE63EC">
        <w:t xml:space="preserve"> </w:t>
      </w:r>
      <w:hyperlink w:anchor="fig:Numerieke-doorrekening-reeele-dsn">
        <w:r w:rsidRPr="00F6667A">
          <w:rPr>
            <w:rStyle w:val="Hyperlink"/>
            <w:rFonts w:cs="Trebuchet MS"/>
          </w:rPr>
          <w:t>7</w:t>
        </w:r>
      </w:hyperlink>
      <w:r w:rsidRPr="00F6667A">
        <w:t xml:space="preserve">. De </w:t>
      </w:r>
      <w:r w:rsidR="00BE39B6">
        <w:t xml:space="preserve">afbeelding </w:t>
      </w:r>
      <w:r w:rsidRPr="00F6667A">
        <w:t xml:space="preserve">en komen overeen met die van gestileerde doorsnede in </w:t>
      </w:r>
      <w:r w:rsidR="00BE39B6">
        <w:t>afbeelding</w:t>
      </w:r>
      <w:r w:rsidR="00FE63EC">
        <w:t xml:space="preserve"> </w:t>
      </w:r>
      <w:hyperlink w:anchor="fig:Figuur-7-numeriek">
        <w:r w:rsidRPr="00F6667A">
          <w:rPr>
            <w:rStyle w:val="Hyperlink"/>
            <w:rFonts w:cs="Trebuchet MS"/>
          </w:rPr>
          <w:t>2</w:t>
        </w:r>
      </w:hyperlink>
      <w:r w:rsidRPr="00F6667A">
        <w:t>.</w:t>
      </w:r>
    </w:p>
    <w:p w14:paraId="6CBAD1A3" w14:textId="77777777" w:rsidR="00F6667A" w:rsidRPr="00F6667A" w:rsidRDefault="00F6667A" w:rsidP="00F6667A">
      <w:pPr>
        <w:pStyle w:val="Normaal"/>
      </w:pPr>
      <w:r w:rsidRPr="00F6667A">
        <w:rPr>
          <w:noProof/>
        </w:rPr>
        <w:drawing>
          <wp:inline distT="0" distB="0" distL="0" distR="0" wp14:anchorId="6CD10199" wp14:editId="5F30EE1A">
            <wp:extent cx="3940841" cy="3442970"/>
            <wp:effectExtent l="0" t="0" r="0" b="0"/>
            <wp:docPr id="945235042" name="Picture" descr="[fig:Numerieke-doorrekening-reeele-dsn]Numerieke doorrekening van de doorsnede van Ernst (1962, A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6_Users_Theo_Entiteiten_Hygea_2022-AGT_Coding_images_ErnstFig7_numeriek_freat.png"/>
                    <pic:cNvPicPr>
                      <a:picLocks noChangeAspect="1" noChangeArrowheads="1"/>
                    </pic:cNvPicPr>
                  </pic:nvPicPr>
                  <pic:blipFill rotWithShape="1">
                    <a:blip r:embed="rId13"/>
                    <a:srcRect l="3983" r="5443" b="5122"/>
                    <a:stretch>
                      <a:fillRect/>
                    </a:stretch>
                  </pic:blipFill>
                  <pic:spPr bwMode="auto">
                    <a:xfrm>
                      <a:off x="0" y="0"/>
                      <a:ext cx="3942283" cy="3444230"/>
                    </a:xfrm>
                    <a:prstGeom prst="rect">
                      <a:avLst/>
                    </a:prstGeom>
                    <a:noFill/>
                    <a:ln>
                      <a:noFill/>
                    </a:ln>
                    <a:extLst>
                      <a:ext uri="{53640926-AAD7-44D8-BBD7-CCE9431645EC}">
                        <a14:shadowObscured xmlns:a14="http://schemas.microsoft.com/office/drawing/2010/main"/>
                      </a:ext>
                    </a:extLst>
                  </pic:spPr>
                </pic:pic>
              </a:graphicData>
            </a:graphic>
          </wp:inline>
        </w:drawing>
      </w:r>
    </w:p>
    <w:p w14:paraId="5609418A" w14:textId="0627C8BB" w:rsidR="00F6667A" w:rsidRPr="00F6667A" w:rsidRDefault="0036213F" w:rsidP="0036213F">
      <w:pPr>
        <w:pStyle w:val="Caption"/>
        <w:rPr>
          <w:w w:val="105"/>
        </w:rPr>
      </w:pPr>
      <w:bookmarkStart w:id="13" w:name="fig7"/>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7</w:t>
      </w:r>
      <w:r w:rsidR="00F6667A" w:rsidRPr="00F6667A">
        <w:rPr>
          <w:w w:val="105"/>
        </w:rPr>
        <w:fldChar w:fldCharType="end"/>
      </w:r>
      <w:r w:rsidR="00F6667A" w:rsidRPr="00F6667A">
        <w:rPr>
          <w:w w:val="105"/>
        </w:rPr>
        <w:t xml:space="preserve">: </w:t>
      </w:r>
      <w:bookmarkEnd w:id="13"/>
      <w:r w:rsidR="00F6667A" w:rsidRPr="00F6667A">
        <w:rPr>
          <w:w w:val="105"/>
        </w:rPr>
        <w:t xml:space="preserve">Numerieke doorrekening van de doorsnede van Ernst (1962, </w:t>
      </w:r>
      <w:r w:rsidR="00BE39B6">
        <w:t>afbeelding</w:t>
      </w:r>
      <w:r w:rsidR="00FE63EC">
        <w:t xml:space="preserve"> </w:t>
      </w:r>
      <w:r>
        <w:t>1</w:t>
      </w:r>
      <w:r w:rsidR="00F6667A" w:rsidRPr="00F6667A">
        <w:rPr>
          <w:w w:val="105"/>
        </w:rPr>
        <w:t>)</w:t>
      </w:r>
    </w:p>
    <w:p w14:paraId="3C24378E" w14:textId="437FDEEC"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is het resultaat voor de situatie met alleen verticale stroming, die wordt verkregen door infiltratie van neerslagoverschot </w:t>
      </w:r>
      <m:oMath>
        <m:r>
          <w:rPr>
            <w:rFonts w:ascii="Cambria Math" w:hAnsi="Cambria Math"/>
          </w:rPr>
          <m:t>N</m:t>
        </m:r>
      </m:oMath>
      <w:r w:rsidR="00F6667A" w:rsidRPr="00F6667A">
        <w:t xml:space="preserve"> in de bovenste actieve cellen en een bijna uniforme onttrekking ter grootte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oMath>
      <w:r w:rsidR="00F6667A" w:rsidRPr="00F6667A">
        <w:t xml:space="preserve">. We zien hier dus inderdaad kleine afwijkingen van de horizontale isohypsen nabij de sloot waar Ernst over repte.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is ook de stippellijn getekend die Ernst in zijn </w:t>
      </w:r>
      <w:r w:rsidR="00BE39B6">
        <w:t>afbeelding</w:t>
      </w:r>
      <w:r w:rsidR="00FE63EC">
        <w:t xml:space="preserve"> </w:t>
      </w:r>
      <w:r w:rsidR="00F6667A" w:rsidRPr="00F6667A">
        <w:t>7b toont. Deze stippellijn is de contour van stijghoogte 0 (het slootpeil). Het is opvallend hoe mooi deze lijn met die van Ernst overeen komt. De stijghoogte boven deze stippellijn is dus negatief ten opzichte van het slootpeil.</w:t>
      </w:r>
    </w:p>
    <w:p w14:paraId="5474160E" w14:textId="1E9DF12B"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/3 geeft de situatie met alleen de horizontale stroming. Deze wordt verkregen door een ruimtelijke infiltratie over de gehele doorsnede gelijk aan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oMath>
      <w:r w:rsidR="00F6667A" w:rsidRPr="00F6667A">
        <w:t xml:space="preserve">, dus gelijk maar tegengesteld aan de onttrekking voor </w:t>
      </w:r>
      <w:hyperlink w:anchor="fig:Numerieke-doorrekening-reeele-dsn">
        <w:r w:rsidR="00F6667A" w:rsidRPr="00F6667A">
          <w:rPr>
            <w:rStyle w:val="Hyperlink"/>
            <w:rFonts w:cs="Trebuchet MS"/>
          </w:rPr>
          <w:t>7</w:t>
        </w:r>
      </w:hyperlink>
      <w:r w:rsidR="00F6667A" w:rsidRPr="00F6667A">
        <w:t xml:space="preserve">/2, en een uniforme onttrekking </w:t>
      </w:r>
      <m:oMath>
        <m:r>
          <w:rPr>
            <w:rFonts w:ascii="Cambria Math" w:hAnsi="Cambria Math"/>
          </w:rPr>
          <m:t>Nb</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r>
              <m:rPr>
                <m:sty m:val="p"/>
              </m:rPr>
              <w:rPr>
                <w:rFonts w:ascii="Cambria Math" w:hAnsi="Cambria Math"/>
              </w:rPr>
              <m:t>=</m:t>
            </m:r>
            <m:r>
              <w:rPr>
                <w:rFonts w:ascii="Cambria Math" w:hAnsi="Cambria Math"/>
              </w:rPr>
              <m:t>b</m:t>
            </m:r>
          </m:sub>
        </m:sSub>
      </m:oMath>
      <w:r w:rsidR="00F6667A" w:rsidRPr="00F6667A">
        <w:t xml:space="preserve"> aan de verticaal onder de sloot, waar </w:t>
      </w:r>
      <m:oMath>
        <m:r>
          <w:rPr>
            <w:rFonts w:ascii="Cambria Math" w:hAnsi="Cambria Math"/>
          </w:rPr>
          <m:t>x</m:t>
        </m:r>
        <m:r>
          <m:rPr>
            <m:sty m:val="p"/>
          </m:rPr>
          <w:rPr>
            <w:rFonts w:ascii="Cambria Math" w:hAnsi="Cambria Math"/>
          </w:rPr>
          <m:t>=</m:t>
        </m:r>
        <m:r>
          <w:rPr>
            <w:rFonts w:ascii="Cambria Math" w:hAnsi="Cambria Math"/>
          </w:rPr>
          <m:t>b</m:t>
        </m:r>
      </m:oMath>
      <w:r w:rsidR="00F6667A" w:rsidRPr="00F6667A">
        <w:t>. De aanwezigheid van de sloot geeft nu een behoorlijke verstoring van het ideale beeld. Bij Ernst valt dat wat minder op, want hij geeft voor deze situatie juist minder detail. Het is wel duidelijk, dat de sloot niet helemaal compatibel te maken is met zuiver horizontale en verticale stroming, tenzij de sloot wordt teruggebracht tot een punt die verder niets doet.</w:t>
      </w:r>
    </w:p>
    <w:p w14:paraId="047EFE44" w14:textId="69C076F8"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/4 is de superpositie van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en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/3. Het lijnenpatroon laat duidelijk zien dat de sloot een verstorende factor is, want een behoorlijke deel van de grondwaterstroom wordt nu kortgesloten via de sloot. Het oorspronkelijke idee van een stroombeeld dat de som is van zuiver horizontale en zuiver verticale stroming is onmogelijk met sloot; de sloot hoort gewoon niet in deze </w:t>
      </w:r>
      <w:r w:rsidR="00BE39B6">
        <w:t>afbeelding</w:t>
      </w:r>
      <w:r w:rsidR="00FE63EC">
        <w:t xml:space="preserve"> </w:t>
      </w:r>
      <w:r w:rsidR="00F6667A" w:rsidRPr="00F6667A">
        <w:t>maar is vereist voor een valide superpositie.</w:t>
      </w:r>
    </w:p>
    <w:p w14:paraId="16ED2EC1" w14:textId="41B74B55"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/5 ontstaat door de uniforme onttrekking aan de verticale lijn onder e sloot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en deze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/3 onder te sloot nu te infiltreren. Dit geïnfiltreerde water wordt dan automatisch via de sloot afgevoerd, zoals goed te zien is aan het plaatje. Afwijkingen door de hier ruimtelijk aanwezige sloot zijn er ook wel, maar zijn aan dit plaatje op het oog niet goed te zien. Het is gewoon een mooi plaatje, precies zoals je het zou verwachten.</w:t>
      </w:r>
    </w:p>
    <w:p w14:paraId="2427507F" w14:textId="15DCDA37" w:rsidR="00F6667A" w:rsidRPr="00F6667A" w:rsidRDefault="00F6667A" w:rsidP="00F6667A">
      <w:pPr>
        <w:pStyle w:val="Normaal"/>
      </w:pPr>
      <w:r w:rsidRPr="00F6667A">
        <w:t xml:space="preserve">Door de stromingssituaties van </w:t>
      </w:r>
      <w:r w:rsidR="00BE39B6">
        <w:t>afbeelding</w:t>
      </w:r>
      <w:r w:rsidR="00FE63EC">
        <w:t xml:space="preserve"> </w:t>
      </w:r>
      <w:hyperlink w:anchor="fig:Numerieke-doorrekening-reeele-dsn">
        <w:r w:rsidRPr="00F6667A">
          <w:rPr>
            <w:rStyle w:val="Hyperlink"/>
            <w:rFonts w:cs="Trebuchet MS"/>
          </w:rPr>
          <w:t>7</w:t>
        </w:r>
      </w:hyperlink>
      <w:r w:rsidRPr="00F6667A">
        <w:t xml:space="preserve">/2, </w:t>
      </w:r>
      <w:hyperlink w:anchor="fig:Numerieke-doorrekening-reeele-dsn">
        <w:r w:rsidRPr="00F6667A">
          <w:rPr>
            <w:rStyle w:val="Hyperlink"/>
            <w:rFonts w:cs="Trebuchet MS"/>
          </w:rPr>
          <w:t>7</w:t>
        </w:r>
      </w:hyperlink>
      <w:r w:rsidRPr="00F6667A">
        <w:t xml:space="preserve">/3 en </w:t>
      </w:r>
      <w:hyperlink w:anchor="fig:Numerieke-doorrekening-reeele-dsn">
        <w:r w:rsidRPr="00F6667A">
          <w:rPr>
            <w:rStyle w:val="Hyperlink"/>
            <w:rFonts w:cs="Trebuchet MS"/>
          </w:rPr>
          <w:t>7</w:t>
        </w:r>
      </w:hyperlink>
      <w:r w:rsidRPr="00F6667A">
        <w:t xml:space="preserve">/5 bij elkaar op te tellen ontstaat het samengestelde stroombeeld van </w:t>
      </w:r>
      <w:hyperlink w:anchor="fig:Numerieke-doorrekening-reeele-dsn">
        <w:r w:rsidRPr="00F6667A">
          <w:rPr>
            <w:rStyle w:val="Hyperlink"/>
            <w:rFonts w:cs="Trebuchet MS"/>
          </w:rPr>
          <w:t>7</w:t>
        </w:r>
      </w:hyperlink>
      <w:r w:rsidRPr="00F6667A">
        <w:t xml:space="preserve">/6 (het oorspronkelijke plaatje), dat geheel consistent is met enerzijds de stromingsrandvoorwaarden en anderzijds de sloot met gegeven stijghoogte. De waterscheiding, de basis en de verticaal onder de sloot vormen een enkele stroomlijn. De flux die over het freatisch vlak binnenkomt is gelijk aan </w:t>
      </w:r>
      <m:oMath>
        <m:r>
          <w:rPr>
            <w:rFonts w:ascii="Cambria Math" w:hAnsi="Cambria Math"/>
          </w:rPr>
          <m:t>N</m:t>
        </m:r>
      </m:oMath>
      <w:r w:rsidRPr="00F6667A">
        <w:t xml:space="preserve"> en alle stroomlijnen verdwijnen loodrecht op de slootwand in de sloot.</w:t>
      </w:r>
    </w:p>
    <w:p w14:paraId="1347DC53" w14:textId="2DCD1D8E" w:rsidR="00F6667A" w:rsidRPr="00F6667A" w:rsidRDefault="00F6667A" w:rsidP="00F6667A">
      <w:pPr>
        <w:pStyle w:val="Normaal"/>
      </w:pPr>
      <w:r w:rsidRPr="00F6667A">
        <w:t>Net als voor de geïdealiseerde doorsnede kan de opbouw van de stijghoogte langs het boven- en ondervlak van de doorsnede worden getekend (</w:t>
      </w:r>
      <w:r w:rsidR="00BE39B6">
        <w:t>afbeelding</w:t>
      </w:r>
      <w:r w:rsidR="00FE63EC">
        <w:t xml:space="preserve"> </w:t>
      </w:r>
      <w:hyperlink w:anchor="X93699caff10b830c15513d6cfd59d9bcb1fc491">
        <w:r w:rsidRPr="00F6667A">
          <w:rPr>
            <w:rStyle w:val="Hyperlink"/>
            <w:rFonts w:cs="Trebuchet MS"/>
          </w:rPr>
          <w:t>8</w:t>
        </w:r>
      </w:hyperlink>
      <w:r w:rsidRPr="00F6667A">
        <w:t xml:space="preserve">). Alle lijnen zijn nu ten opzichte van het slootpeil. De blauwe lijnen geven de situatie volgens </w:t>
      </w:r>
      <w:r w:rsidR="00BE39B6">
        <w:t>afbeelding</w:t>
      </w:r>
      <w:r w:rsidR="00FE63EC">
        <w:t xml:space="preserve"> </w:t>
      </w:r>
      <w:hyperlink w:anchor="fig:Numerieke-doorrekening-reeele-dsn">
        <w:r w:rsidRPr="00F6667A">
          <w:rPr>
            <w:rStyle w:val="Hyperlink"/>
            <w:rFonts w:cs="Trebuchet MS"/>
          </w:rPr>
          <w:t>7</w:t>
        </w:r>
      </w:hyperlink>
      <w:r w:rsidRPr="00F6667A">
        <w:t xml:space="preserve">/4, in essentie Dupuit, waarbij de stijghoogte aan de basis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lager is dan het freatisch vlak. De rode lijnen geven de stijghoogte aan de top en de basis weer door uitsluitend de contractiestroming in </w:t>
      </w:r>
      <w:r w:rsidR="00BE39B6">
        <w:t>afbeelding</w:t>
      </w:r>
      <w:r w:rsidR="00FE63EC">
        <w:t xml:space="preserve"> </w:t>
      </w:r>
      <w:hyperlink w:anchor="fig:Numerieke-doorrekening-reeele-dsn">
        <w:r w:rsidRPr="00F6667A">
          <w:rPr>
            <w:rStyle w:val="Hyperlink"/>
            <w:rFonts w:cs="Trebuchet MS"/>
          </w:rPr>
          <w:t>7</w:t>
        </w:r>
      </w:hyperlink>
      <w:r w:rsidRPr="00F6667A">
        <w:t xml:space="preserve">/5. De groene lijnen </w:t>
      </w:r>
      <w:r w:rsidR="00BE39B6">
        <w:t>afbeelding</w:t>
      </w:r>
      <w:r w:rsidR="00FE63EC">
        <w:t xml:space="preserve"> </w:t>
      </w:r>
      <w:hyperlink w:anchor="fig:Numerieke-doorrekening-reeele-dsn">
        <w:r w:rsidRPr="00F6667A">
          <w:rPr>
            <w:rStyle w:val="Hyperlink"/>
            <w:rFonts w:cs="Trebuchet MS"/>
          </w:rPr>
          <w:t>7</w:t>
        </w:r>
      </w:hyperlink>
      <w:r w:rsidRPr="00F6667A">
        <w:t xml:space="preserve">/6 zijn de superpositie van </w:t>
      </w:r>
      <w:r w:rsidR="00BE39B6">
        <w:t>afbeelding</w:t>
      </w:r>
      <w:r w:rsidR="00FE63EC">
        <w:t xml:space="preserve"> </w:t>
      </w:r>
      <w:hyperlink w:anchor="fig:Numerieke-doorrekening-reeele-dsn">
        <w:r w:rsidRPr="00F6667A">
          <w:rPr>
            <w:rStyle w:val="Hyperlink"/>
            <w:rFonts w:cs="Trebuchet MS"/>
          </w:rPr>
          <w:t>7</w:t>
        </w:r>
      </w:hyperlink>
      <w:r w:rsidRPr="00F6667A">
        <w:t xml:space="preserve">/2, /3, /5 of van </w:t>
      </w:r>
      <w:r w:rsidR="00BE39B6">
        <w:t>afbeelding</w:t>
      </w:r>
      <w:r w:rsidR="00FE63EC">
        <w:t xml:space="preserve"> </w:t>
      </w:r>
      <w:hyperlink w:anchor="fig:Numerieke-doorrekening-reeele-dsn">
        <w:r w:rsidRPr="00F6667A">
          <w:rPr>
            <w:rStyle w:val="Hyperlink"/>
            <w:rFonts w:cs="Trebuchet MS"/>
          </w:rPr>
          <w:t>7</w:t>
        </w:r>
      </w:hyperlink>
      <w:r w:rsidRPr="00F6667A">
        <w:t>/4 en /5. De blauwe plus de rode lijnen geven de groene.</w:t>
      </w:r>
    </w:p>
    <w:p w14:paraId="46DC1ADE" w14:textId="77777777" w:rsidR="00F6667A" w:rsidRPr="00F6667A" w:rsidRDefault="00F6667A" w:rsidP="00F6667A">
      <w:pPr>
        <w:pStyle w:val="Normaal"/>
      </w:pPr>
      <w:r w:rsidRPr="00F6667A">
        <w:rPr>
          <w:noProof/>
        </w:rPr>
        <w:drawing>
          <wp:inline distT="0" distB="0" distL="0" distR="0" wp14:anchorId="481D5FB3" wp14:editId="10847DF5">
            <wp:extent cx="3657600" cy="2743200"/>
            <wp:effectExtent l="0" t="0" r="0" b="0"/>
            <wp:docPr id="1667860640" name="Picture" descr="[fig:Stijghoogte-aan-de-top-en-basis-reele-dsn]Stijghoogte aan de top en basis van het watervoerende pakket van Afb.7 voor stroming met en zonder contractie van de stroomlijnen en de stroming door de contractie z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7_Users_Theo_Entiteiten_Hygea_2022-AGT_Coding_images_ErnstNumeriekPhimaaiveld_456_freat.png"/>
                    <pic:cNvPicPr>
                      <a:picLocks noChangeAspect="1" noChangeArrowheads="1"/>
                    </pic:cNvPicPr>
                  </pic:nvPicPr>
                  <pic:blipFill>
                    <a:blip r:embed="rId14"/>
                    <a:stretch>
                      <a:fillRect/>
                    </a:stretch>
                  </pic:blipFill>
                  <pic:spPr bwMode="auto">
                    <a:xfrm>
                      <a:off x="0" y="0"/>
                      <a:ext cx="3657600" cy="2743200"/>
                    </a:xfrm>
                    <a:prstGeom prst="rect">
                      <a:avLst/>
                    </a:prstGeom>
                    <a:noFill/>
                    <a:ln w="9525">
                      <a:noFill/>
                      <a:headEnd/>
                      <a:tailEnd/>
                    </a:ln>
                  </pic:spPr>
                </pic:pic>
              </a:graphicData>
            </a:graphic>
          </wp:inline>
        </w:drawing>
      </w:r>
    </w:p>
    <w:p w14:paraId="04FF91C4" w14:textId="24886E07" w:rsidR="00F6667A" w:rsidRPr="00F6667A" w:rsidRDefault="00FA0674" w:rsidP="00FA0674">
      <w:pPr>
        <w:pStyle w:val="Caption"/>
        <w:rPr>
          <w:w w:val="105"/>
        </w:rPr>
      </w:pPr>
      <w:bookmarkStart w:id="14" w:name="fig8"/>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8</w:t>
      </w:r>
      <w:r w:rsidR="00F6667A" w:rsidRPr="00F6667A">
        <w:rPr>
          <w:w w:val="105"/>
        </w:rPr>
        <w:fldChar w:fldCharType="end"/>
      </w:r>
      <w:r w:rsidR="00F6667A" w:rsidRPr="00F6667A">
        <w:rPr>
          <w:w w:val="105"/>
        </w:rPr>
        <w:t xml:space="preserve">: </w:t>
      </w:r>
      <w:bookmarkEnd w:id="14"/>
      <w:r w:rsidR="00F6667A" w:rsidRPr="00F6667A">
        <w:rPr>
          <w:w w:val="105"/>
        </w:rPr>
        <w:t xml:space="preserve">Stijghoogte aan de top en basis van het watervoerende pakket van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rPr>
          <w:w w:val="105"/>
        </w:rPr>
        <w:t xml:space="preserve"> voor stroming met en zonder contractie van de stroomlijnen en de stroming door de contractie zelf.</w:t>
      </w:r>
    </w:p>
    <w:p w14:paraId="5B87BAE2" w14:textId="3EDB52A7" w:rsidR="00F6667A" w:rsidRPr="00F6667A" w:rsidRDefault="00F6667A" w:rsidP="00F6667A">
      <w:pPr>
        <w:pStyle w:val="Normaal"/>
      </w:pPr>
      <w:r w:rsidRPr="00F6667A">
        <w:t xml:space="preserve">Laten we in deze reële doorsnede de radiale weerstand in </w:t>
      </w:r>
      <w:r w:rsidR="00BE39B6">
        <w:t>afbeelding</w:t>
      </w:r>
      <w:r w:rsidR="00FE63EC">
        <w:t xml:space="preserve"> </w:t>
      </w:r>
      <w:hyperlink w:anchor="X93699caff10b830c15513d6cfd59d9bcb1fc491">
        <w:r w:rsidRPr="00F6667A">
          <w:rPr>
            <w:rStyle w:val="Hyperlink"/>
            <w:rFonts w:cs="Trebuchet MS"/>
          </w:rPr>
          <w:t>8</w:t>
        </w:r>
      </w:hyperlink>
      <w:r w:rsidRPr="00F6667A">
        <w:t xml:space="preserve"> bepalen en vergelijken met die in geïdealiseerde doorsnede in </w:t>
      </w:r>
      <w:r w:rsidR="00BE39B6">
        <w:t>afbeelding</w:t>
      </w:r>
      <w:r w:rsidR="00FE63EC">
        <w:t xml:space="preserve"> </w:t>
      </w:r>
      <w:hyperlink w:anchor="fig:Stijghoogte-langs-top-en-basis">
        <w:r w:rsidRPr="00F6667A">
          <w:rPr>
            <w:rStyle w:val="Hyperlink"/>
            <w:rFonts w:cs="Trebuchet MS"/>
          </w:rPr>
          <w:t>4</w:t>
        </w:r>
      </w:hyperlink>
      <w:r w:rsidRPr="00F6667A">
        <w:t xml:space="preserve"> voor een radius gelijk aan de halve slootbreedte. Het stijghoogteverlies door de radiale weerstand voor de reële doorsnede van Ernst is af te lezen in </w:t>
      </w:r>
      <w:r w:rsidR="00BE39B6">
        <w:t>afbeelding</w:t>
      </w:r>
      <w:r w:rsidR="00FE63EC">
        <w:t xml:space="preserve"> </w:t>
      </w:r>
      <w:hyperlink w:anchor="X93699caff10b830c15513d6cfd59d9bcb1fc491">
        <w:r w:rsidRPr="00F6667A">
          <w:rPr>
            <w:rStyle w:val="Hyperlink"/>
            <w:rFonts w:cs="Trebuchet MS"/>
          </w:rPr>
          <w:t>8</w:t>
        </w:r>
      </w:hyperlink>
      <w:r w:rsidRPr="00F6667A">
        <w:t xml:space="preserve">. Het is de hoogte van de rode lijnen op grotere afstand van de sloot. Hier dus ca. 54 cm. De sloot heeft een halve breedte van </w:t>
      </w:r>
      <m:oMath>
        <m:r>
          <w:rPr>
            <w:rFonts w:ascii="Cambria Math" w:hAnsi="Cambria Math"/>
          </w:rPr>
          <m:t>r</m:t>
        </m:r>
        <m:r>
          <m:rPr>
            <m:sty m:val="p"/>
          </m:rPr>
          <w:rPr>
            <w:rFonts w:ascii="Cambria Math" w:hAnsi="Cambria Math"/>
          </w:rPr>
          <m:t>=</m:t>
        </m:r>
        <m:r>
          <w:rPr>
            <w:rFonts w:ascii="Cambria Math" w:hAnsi="Cambria Math"/>
          </w:rPr>
          <m:t>2</m:t>
        </m:r>
      </m:oMath>
      <w:r w:rsidRPr="00F6667A">
        <w:t xml:space="preserve"> m. Kijken we in </w:t>
      </w:r>
      <w:r w:rsidR="00BE39B6">
        <w:t>afbeelding</w:t>
      </w:r>
      <w:r w:rsidR="00FE63EC">
        <w:t xml:space="preserve"> </w:t>
      </w:r>
      <w:hyperlink w:anchor="fig:Stijghoogte-langs-top-en-basis">
        <w:r w:rsidRPr="00F6667A">
          <w:rPr>
            <w:rStyle w:val="Hyperlink"/>
            <w:rFonts w:cs="Trebuchet MS"/>
          </w:rPr>
          <w:t>4</w:t>
        </w:r>
      </w:hyperlink>
      <w:r w:rsidRPr="00F6667A">
        <w:t xml:space="preserve">, de geïdealiseerde doorsnede, naar het stijghoogteverval door radiale weerstand voor </w:t>
      </w:r>
      <m:oMath>
        <m:r>
          <w:rPr>
            <w:rFonts w:ascii="Cambria Math" w:hAnsi="Cambria Math"/>
          </w:rPr>
          <m:t>r</m:t>
        </m:r>
        <m:r>
          <m:rPr>
            <m:sty m:val="p"/>
          </m:rPr>
          <w:rPr>
            <w:rFonts w:ascii="Cambria Math" w:hAnsi="Cambria Math"/>
          </w:rPr>
          <m:t>=</m:t>
        </m:r>
        <m:r>
          <w:rPr>
            <w:rFonts w:ascii="Cambria Math" w:hAnsi="Cambria Math"/>
          </w:rPr>
          <m:t>2</m:t>
        </m:r>
      </m:oMath>
      <w:r w:rsidRPr="00F6667A">
        <w:t xml:space="preserve">m, dan blijkt dat 47cm te zijn (blauwe bol in </w:t>
      </w:r>
      <w:r w:rsidR="00BE39B6">
        <w:t>afbeelding</w:t>
      </w:r>
      <w:r w:rsidR="00FE63EC">
        <w:t xml:space="preserve"> </w:t>
      </w:r>
      <w:hyperlink w:anchor="fig:Stijghoogte-langs-top-en-basis">
        <w:r w:rsidRPr="00F6667A">
          <w:rPr>
            <w:rStyle w:val="Hyperlink"/>
            <w:rFonts w:cs="Trebuchet MS"/>
          </w:rPr>
          <w:t>4</w:t>
        </w:r>
      </w:hyperlink>
      <w:r w:rsidRPr="00F6667A">
        <w:t xml:space="preserve">). De benaderende formule voor </w:t>
      </w:r>
      <m:oMath>
        <m:r>
          <w:rPr>
            <w:rFonts w:ascii="Cambria Math" w:hAnsi="Cambria Math"/>
          </w:rPr>
          <m:t>r</m:t>
        </m:r>
        <m:r>
          <m:rPr>
            <m:sty m:val="p"/>
          </m:rPr>
          <w:rPr>
            <w:rFonts w:ascii="Cambria Math" w:hAnsi="Cambria Math"/>
          </w:rPr>
          <m:t>=</m:t>
        </m:r>
        <m:r>
          <w:rPr>
            <w:rFonts w:ascii="Cambria Math" w:hAnsi="Cambria Math"/>
          </w:rPr>
          <m:t>2</m:t>
        </m:r>
      </m:oMath>
      <w:r w:rsidRPr="00F6667A">
        <w:t xml:space="preserve"> m geeft 30 cm (rode bol in </w:t>
      </w:r>
      <w:r w:rsidR="00BE39B6">
        <w:t>afbeelding</w:t>
      </w:r>
      <w:r w:rsidR="00FE63EC">
        <w:t xml:space="preserve"> </w:t>
      </w:r>
      <w:hyperlink w:anchor="fig:Stijghoogte-langs-top-en-basis">
        <w:r w:rsidRPr="00F6667A">
          <w:rPr>
            <w:rStyle w:val="Hyperlink"/>
            <w:rFonts w:cs="Trebuchet MS"/>
          </w:rPr>
          <w:t>4</w:t>
        </w:r>
      </w:hyperlink>
      <w:r w:rsidRPr="00F6667A">
        <w:t>) dus duidelijk minder. We zien hieruit dat de nauwkeurigheid van de benadering (</w:t>
      </w:r>
      <w:r w:rsidR="00EA1FBF">
        <w:t>22</w:t>
      </w:r>
      <w:r w:rsidRPr="00F6667A">
        <w:t xml:space="preserve">), zoals eerder gezegd, gering is zodra de radius van de sloot groter is dan ca. </w:t>
      </w:r>
      <m:oMath>
        <m:r>
          <w:rPr>
            <w:rFonts w:ascii="Cambria Math" w:hAnsi="Cambria Math"/>
          </w:rPr>
          <m:t>0.1D</m:t>
        </m:r>
      </m:oMath>
      <w:r w:rsidRPr="00F6667A">
        <w:t>. Dat is wellicht onverwacht, want we gebruiken allemaal deze benadering, maar zijn geringe nauwkeurigheid volgt eenduidig uit de analyse en is nu ook geïllustreerd aan de numerieke berekeningen. Is er dan een betere formule? Ja, namelijk gewoon de analytische formule voor de stijghoogte door de contractiestroom langs het bovenvlak:</w:t>
      </w:r>
    </w:p>
    <w:p w14:paraId="0119502A" w14:textId="785B9BE2" w:rsidR="00F6667A" w:rsidRPr="00D33D46" w:rsidRDefault="00000000" w:rsidP="00D33D46">
      <w:pPr>
        <w:pStyle w:val="Equation"/>
      </w:pPr>
      <m:oMath>
        <m:borderBox>
          <m:borderBoxPr>
            <m:ctrlPr>
              <w:rPr>
                <w:rFonts w:ascii="Cambria Math" w:hAnsi="Cambria Math"/>
              </w:rPr>
            </m:ctrlPr>
          </m:borderBoxPr>
          <m:e>
            <m:r>
              <w:rPr>
                <w:rFonts w:ascii="Cambria Math" w:hAnsi="Cambria Math"/>
              </w:rPr>
              <m:t>Δϕ</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πk</m:t>
                </m:r>
              </m:den>
            </m:f>
            <m:r>
              <m:rPr>
                <m:sty m:val="p"/>
              </m:rPr>
              <w:rPr>
                <w:rFonts w:ascii="Cambria Math" w:hAnsi="Cambria Math"/>
              </w:rPr>
              <m:t> </m:t>
            </m:r>
            <m:r>
              <m:rPr>
                <m:nor/>
              </m:rPr>
              <m:t>ln</m:t>
            </m:r>
            <m:d>
              <m:dPr>
                <m:ctrlPr>
                  <w:rPr>
                    <w:rFonts w:ascii="Cambria Math" w:hAnsi="Cambria Math"/>
                  </w:rPr>
                </m:ctrlPr>
              </m:dPr>
              <m:e>
                <m:r>
                  <m:rPr>
                    <m:sty m:val="p"/>
                  </m:rPr>
                  <w:rPr>
                    <w:rFonts w:ascii="Cambria Math" w:hAnsi="Cambria Math"/>
                  </w:rPr>
                  <m:t>2</m:t>
                </m:r>
                <m:r>
                  <m:rPr>
                    <m:nor/>
                  </m:rPr>
                  <m:t>sinh</m:t>
                </m:r>
                <m:d>
                  <m:dPr>
                    <m:ctrlPr>
                      <w:rPr>
                        <w:rFonts w:ascii="Cambria Math" w:hAnsi="Cambria Math"/>
                      </w:rPr>
                    </m:ctrlPr>
                  </m:dPr>
                  <m:e>
                    <m:f>
                      <m:fPr>
                        <m:ctrlPr>
                          <w:rPr>
                            <w:rFonts w:ascii="Cambria Math" w:hAnsi="Cambria Math"/>
                          </w:rPr>
                        </m:ctrlPr>
                      </m:fPr>
                      <m:num>
                        <m:r>
                          <w:rPr>
                            <w:rFonts w:ascii="Cambria Math" w:hAnsi="Cambria Math"/>
                          </w:rPr>
                          <m:t>πx</m:t>
                        </m:r>
                      </m:num>
                      <m:den>
                        <m:r>
                          <m:rPr>
                            <m:sty m:val="p"/>
                          </m:rPr>
                          <w:rPr>
                            <w:rFonts w:ascii="Cambria Math" w:hAnsi="Cambria Math"/>
                          </w:rPr>
                          <m:t>2</m:t>
                        </m:r>
                        <m:r>
                          <w:rPr>
                            <w:rFonts w:ascii="Cambria Math" w:hAnsi="Cambria Math"/>
                          </w:rPr>
                          <m:t>D</m:t>
                        </m:r>
                      </m:den>
                    </m:f>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x</m:t>
            </m:r>
          </m:e>
        </m:borderBox>
      </m:oMath>
      <w:r w:rsidR="003D16B6">
        <w:tab/>
        <w:t>(</w:t>
      </w:r>
      <w:r w:rsidR="003D16B6">
        <w:fldChar w:fldCharType="begin"/>
      </w:r>
      <w:r w:rsidR="003D16B6">
        <w:instrText xml:space="preserve">SEQ eq  </w:instrText>
      </w:r>
      <w:r w:rsidR="003D16B6">
        <w:fldChar w:fldCharType="separate"/>
      </w:r>
      <w:r w:rsidR="003A3C28">
        <w:rPr>
          <w:noProof/>
        </w:rPr>
        <w:t>22</w:t>
      </w:r>
      <w:r w:rsidR="003D16B6">
        <w:fldChar w:fldCharType="end"/>
      </w:r>
      <w:r w:rsidR="003D16B6">
        <w:t>)</w:t>
      </w:r>
    </w:p>
    <w:p w14:paraId="4325097D" w14:textId="3729B29A" w:rsidR="00F6667A" w:rsidRPr="00D33D46" w:rsidRDefault="00000000" w:rsidP="00D33D46">
      <w:pPr>
        <w:pStyle w:val="Equation"/>
      </w:pPr>
      <m:oMath>
        <m:m>
          <m:mPr>
            <m:plcHide m:val="1"/>
            <m:mcs>
              <m:mc>
                <m:mcPr>
                  <m:count m:val="1"/>
                  <m:mcJc m:val="right"/>
                </m:mcPr>
              </m:mc>
              <m:mc>
                <m:mcPr>
                  <m:count m:val="1"/>
                  <m:mcJc m:val="center"/>
                </m:mcPr>
              </m:mc>
            </m:mcs>
            <m:ctrlPr>
              <w:rPr>
                <w:rFonts w:ascii="Cambria Math" w:hAnsi="Cambria Math"/>
              </w:rPr>
            </m:ctrlPr>
          </m:mPr>
          <m:mr>
            <m:e>
              <m:r>
                <w:rPr>
                  <w:rFonts w:ascii="Cambria Math" w:hAnsi="Cambria Math"/>
                </w:rPr>
                <m:t>w</m:t>
              </m:r>
            </m:e>
            <m:e>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Δϕ</m:t>
                      </m:r>
                    </m:num>
                    <m:den>
                      <m:r>
                        <w:rPr>
                          <w:rFonts w:ascii="Cambria Math" w:hAnsi="Cambria Math"/>
                        </w:rPr>
                        <m:t>Q</m:t>
                      </m:r>
                    </m:den>
                  </m:f>
                </m:e>
              </m:d>
            </m:e>
          </m:mr>
        </m:m>
      </m:oMath>
      <w:r w:rsidR="003D16B6">
        <w:tab/>
        <w:t>(</w:t>
      </w:r>
      <w:r w:rsidR="003D16B6">
        <w:fldChar w:fldCharType="begin"/>
      </w:r>
      <w:r w:rsidR="003D16B6">
        <w:instrText xml:space="preserve">SEQ eq  </w:instrText>
      </w:r>
      <w:r w:rsidR="003D16B6">
        <w:fldChar w:fldCharType="separate"/>
      </w:r>
      <w:r w:rsidR="003A3C28">
        <w:rPr>
          <w:noProof/>
        </w:rPr>
        <w:t>23</w:t>
      </w:r>
      <w:r w:rsidR="003D16B6">
        <w:fldChar w:fldCharType="end"/>
      </w:r>
      <w:r w:rsidR="003D16B6">
        <w:t>)</w:t>
      </w:r>
    </w:p>
    <w:p w14:paraId="7EE9DD05" w14:textId="0420B901" w:rsidR="00F6667A" w:rsidRPr="00F6667A" w:rsidRDefault="00F6667A" w:rsidP="00F6667A">
      <w:pPr>
        <w:pStyle w:val="Normaal"/>
      </w:pPr>
      <w:r w:rsidRPr="00F6667A">
        <w:t xml:space="preserve">De absoluut-haken zijn omdat </w:t>
      </w:r>
      <m:oMath>
        <m:r>
          <w:rPr>
            <w:rFonts w:ascii="Cambria Math" w:hAnsi="Cambria Math"/>
          </w:rPr>
          <m:t>ϕ</m:t>
        </m:r>
        <m:r>
          <m:rPr>
            <m:sty m:val="p"/>
          </m:rPr>
          <w:rPr>
            <w:rFonts w:ascii="Cambria Math" w:hAnsi="Cambria Math"/>
          </w:rPr>
          <m:t>&lt;</m:t>
        </m:r>
        <m:r>
          <w:rPr>
            <w:rFonts w:ascii="Cambria Math" w:hAnsi="Cambria Math"/>
          </w:rPr>
          <m:t>0</m:t>
        </m:r>
      </m:oMath>
      <w:r w:rsidRPr="00F6667A">
        <w:t xml:space="preserve"> en dus </w:t>
      </w:r>
      <m:oMath>
        <m:r>
          <w:rPr>
            <w:rFonts w:ascii="Cambria Math" w:hAnsi="Cambria Math"/>
          </w:rPr>
          <m:t>w</m:t>
        </m:r>
        <m:r>
          <m:rPr>
            <m:sty m:val="p"/>
          </m:rPr>
          <w:rPr>
            <w:rFonts w:ascii="Cambria Math" w:hAnsi="Cambria Math"/>
          </w:rPr>
          <m:t>&lt;</m:t>
        </m:r>
        <m:r>
          <w:rPr>
            <w:rFonts w:ascii="Cambria Math" w:hAnsi="Cambria Math"/>
          </w:rPr>
          <m:t>0</m:t>
        </m:r>
      </m:oMath>
      <w:r w:rsidRPr="00F6667A">
        <w:t xml:space="preserve"> voor </w:t>
      </w:r>
      <m:oMath>
        <m:r>
          <w:rPr>
            <w:rFonts w:ascii="Cambria Math" w:hAnsi="Cambria Math"/>
          </w:rPr>
          <m:t>Q</m:t>
        </m:r>
        <m:r>
          <m:rPr>
            <m:sty m:val="p"/>
          </m:rPr>
          <w:rPr>
            <w:rFonts w:ascii="Cambria Math" w:hAnsi="Cambria Math"/>
          </w:rPr>
          <m:t>&gt;</m:t>
        </m:r>
        <m:r>
          <w:rPr>
            <w:rFonts w:ascii="Cambria Math" w:hAnsi="Cambria Math"/>
          </w:rPr>
          <m:t>0</m:t>
        </m:r>
      </m:oMath>
      <w:r w:rsidRPr="00F6667A">
        <w:t xml:space="preserve"> (onttrekking), terwijl we liever een positieve waarde voor de weerstand hebben. Vergelijking</w:t>
      </w:r>
      <w:r w:rsidR="003A3C28">
        <w:t xml:space="preserve"> (22)</w:t>
      </w:r>
      <w:r w:rsidRPr="00F6667A">
        <w:t xml:space="preserve"> is veel beter dan vergelijking </w:t>
      </w:r>
      <w:r w:rsidR="00EA1FBF">
        <w:t>(22)</w:t>
      </w:r>
      <w:r w:rsidRPr="00F6667A">
        <w:t xml:space="preserve"> voor sloten met een wat grotere radius.</w:t>
      </w:r>
    </w:p>
    <w:p w14:paraId="51584A19" w14:textId="3461AB17" w:rsidR="00F6667A" w:rsidRPr="00F6667A" w:rsidRDefault="00F6667A" w:rsidP="001330C4">
      <w:pPr>
        <w:pStyle w:val="Kop1"/>
        <w:rPr>
          <w:w w:val="105"/>
        </w:rPr>
      </w:pPr>
      <w:bookmarkStart w:id="15" w:name="X09459e2a0ba251a4003a30780c2a0fe953c5e59"/>
      <w:bookmarkEnd w:id="12"/>
      <w:r w:rsidRPr="00F6667A">
        <w:rPr>
          <w:w w:val="105"/>
        </w:rPr>
        <w:t xml:space="preserve">De hoogte </w:t>
      </w:r>
      <m:oMath>
        <m:sSup>
          <m:sSupPr>
            <m:ctrlPr>
              <w:rPr>
                <w:rFonts w:ascii="Cambria Math" w:hAnsi="Cambria Math"/>
                <w:w w:val="105"/>
              </w:rPr>
            </m:ctrlPr>
          </m:sSupPr>
          <m:e>
            <m:r>
              <m:rPr>
                <m:sty m:val="bi"/>
              </m:rPr>
              <w:rPr>
                <w:rFonts w:ascii="Cambria Math" w:hAnsi="Cambria Math"/>
              </w:rPr>
              <m:t>D</m:t>
            </m:r>
          </m:e>
          <m:sup>
            <m:r>
              <m:rPr>
                <m:sty m:val="b"/>
              </m:rPr>
              <w:rPr>
                <w:rFonts w:ascii="Cambria Math" w:hAnsi="Cambria Math"/>
              </w:rPr>
              <m:t>*</m:t>
            </m:r>
          </m:sup>
        </m:sSup>
      </m:oMath>
      <w:r w:rsidRPr="00F6667A">
        <w:rPr>
          <w:w w:val="105"/>
        </w:rPr>
        <w:t xml:space="preserve"> in </w:t>
      </w:r>
      <w:r w:rsidR="00BE39B6">
        <w:rPr>
          <w:w w:val="105"/>
        </w:rPr>
        <w:t>afbeelding</w:t>
      </w:r>
      <w:r w:rsidR="00FE63EC">
        <w:rPr>
          <w:w w:val="105"/>
        </w:rPr>
        <w:t xml:space="preserve"> </w:t>
      </w:r>
      <w:r w:rsidRPr="00F6667A">
        <w:rPr>
          <w:w w:val="105"/>
        </w:rPr>
        <w:t>7b van Ernst (1962), wat is dat precies?</w:t>
      </w:r>
    </w:p>
    <w:p w14:paraId="431F8B55" w14:textId="2A55A090" w:rsidR="00F6667A" w:rsidRPr="00F6667A" w:rsidRDefault="00F6667A" w:rsidP="00F6667A">
      <w:pPr>
        <w:pStyle w:val="Normaal"/>
      </w:pPr>
      <w:r w:rsidRPr="00F6667A">
        <w:t xml:space="preserve">Ernst heeft in zijn </w:t>
      </w:r>
      <w:r w:rsidR="00BE39B6">
        <w:t>afbeelding</w:t>
      </w:r>
      <w:r w:rsidR="00FE63EC">
        <w:t xml:space="preserve"> </w:t>
      </w:r>
      <w:r w:rsidRPr="00F6667A">
        <w:t>7b (alleen verticale stroming) een bijna horizontale stippellijn getekend, die we hier nu ook hebben gereproduceerd als de lijn met dezelfde stijghoogte als de sloot. De overeenkomst is heel mooi. Ernst zegt over deze stippellijn dat hij ongeveer horizontaal verloopt, ongeveer gelijk met de hoogte van de onderzijde van de sloot en tekent hem ook zo. Hij blijkt ietsjes hoger te liggen, maar het is toch frappant hoe nauwkeurig Ernst ook hier was, vermoedelijk zonder computer. Hij zegt over deze lijn</w:t>
      </w:r>
      <w:proofErr w:type="gramStart"/>
      <w:r w:rsidRPr="00F6667A">
        <w:t>: ,,De</w:t>
      </w:r>
      <w:proofErr w:type="gramEnd"/>
      <w:r w:rsidRPr="00F6667A">
        <w:t xml:space="preserve"> figuur toont aan dat dat het betrokken stijghoogteverschil alleen van betekenis kan zijn bij een slecht doorlatende bovenlaag”.</w:t>
      </w:r>
      <w:r w:rsidR="00FA0674">
        <w:t xml:space="preserve"> </w:t>
      </w:r>
      <w:r w:rsidRPr="00F6667A">
        <w:t xml:space="preserve">Wat wilde Ernst nu eigenlijk zeggen? Hij vergelijkt het freatisch vlak behorend bij </w:t>
      </w:r>
      <w:r w:rsidR="00BE39B6">
        <w:t>afbeelding</w:t>
      </w:r>
      <w:r w:rsidR="00FE63EC">
        <w:t xml:space="preserve"> </w:t>
      </w:r>
      <w:r w:rsidRPr="00F6667A">
        <w:t xml:space="preserve">1a met het freatisch vlak behorend bij de stroming in </w:t>
      </w:r>
      <w:r w:rsidR="00BE39B6">
        <w:t>afbeelding</w:t>
      </w:r>
      <w:r w:rsidR="00FE63EC">
        <w:t xml:space="preserve"> </w:t>
      </w:r>
      <w:r w:rsidRPr="00F6667A">
        <w:t xml:space="preserve">1b. Twee situaties die feitelijk weinig met elkaar te maken hebben. De punten boven de stippellijn in </w:t>
      </w:r>
      <w:r w:rsidR="00BE39B6">
        <w:t>afbeelding</w:t>
      </w:r>
      <w:r w:rsidR="00FE63EC">
        <w:t xml:space="preserve"> </w:t>
      </w:r>
      <w:r w:rsidRPr="00F6667A">
        <w:t xml:space="preserve">1b hebben een lagere stijghoogte dan de sloot, want het freatisch vlak ligt te hoog voor de stromingssituatie in </w:t>
      </w:r>
      <w:r w:rsidR="00BE39B6">
        <w:t>afbeelding</w:t>
      </w:r>
      <w:r w:rsidR="00FE63EC">
        <w:t xml:space="preserve"> </w:t>
      </w:r>
      <w:r w:rsidRPr="00F6667A">
        <w:t xml:space="preserve">1b. De vraag intrigeert, omdat deze zelfde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terugkomt in Ernst’s formule 33 die met de eenzijdige aanstroming in dit artikel en </w:t>
      </w:r>
      <m:oMath>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sidRPr="00F6667A">
        <w:t xml:space="preserve"> overgaat in:</w:t>
      </w:r>
    </w:p>
    <w:p w14:paraId="2C310516" w14:textId="32984B2D" w:rsidR="00F6667A" w:rsidRPr="00F6667A" w:rsidRDefault="00000000" w:rsidP="00D33D46">
      <w:pPr>
        <w:pStyle w:val="Equation"/>
      </w:pPr>
      <m:oMath>
        <m:f>
          <m:fPr>
            <m:ctrlPr>
              <w:rPr>
                <w:rFonts w:ascii="Cambria Math" w:hAnsi="Cambria Math"/>
              </w:rPr>
            </m:ctrlPr>
          </m:fPr>
          <m:num>
            <m:r>
              <w:rPr>
                <w:rFonts w:ascii="Cambria Math" w:hAnsi="Cambria Math"/>
              </w:rPr>
              <m:t>Δh</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r>
          <m:rPr>
            <m:sty m:val="p"/>
          </m:rPr>
          <w:rPr>
            <w:rFonts w:ascii="Cambria Math" w:hAnsi="Cambria Math"/>
          </w:rPr>
          <m:t>+</m:t>
        </m:r>
        <m:r>
          <w:rPr>
            <w:rFonts w:ascii="Cambria Math" w:hAnsi="Cambria Math"/>
          </w:rPr>
          <m:t>bw</m:t>
        </m:r>
      </m:oMath>
      <w:r w:rsidR="003D16B6">
        <w:tab/>
        <w:t>(</w:t>
      </w:r>
      <w:r w:rsidR="003D16B6">
        <w:fldChar w:fldCharType="begin"/>
      </w:r>
      <w:r w:rsidR="003D16B6">
        <w:instrText xml:space="preserve">SEQ eq  </w:instrText>
      </w:r>
      <w:r w:rsidR="003D16B6">
        <w:fldChar w:fldCharType="separate"/>
      </w:r>
      <w:r w:rsidR="003A3C28">
        <w:rPr>
          <w:noProof/>
        </w:rPr>
        <w:t>24</w:t>
      </w:r>
      <w:r w:rsidR="003D16B6">
        <w:fldChar w:fldCharType="end"/>
      </w:r>
      <w:r w:rsidR="003D16B6">
        <w:t>)</w:t>
      </w:r>
    </w:p>
    <w:p w14:paraId="6F9CE239" w14:textId="7F5CC1B9" w:rsidR="00F6667A" w:rsidRPr="00F6667A" w:rsidRDefault="00F6667A" w:rsidP="00F6667A">
      <w:pPr>
        <w:pStyle w:val="Normaal"/>
      </w:pPr>
      <w:r w:rsidRPr="00F6667A">
        <w:t xml:space="preserve">Hierin is </w:t>
      </w:r>
      <m:oMath>
        <m:r>
          <w:rPr>
            <w:rFonts w:ascii="Cambria Math" w:hAnsi="Cambria Math"/>
          </w:rPr>
          <m:t>Δh</m:t>
        </m:r>
      </m:oMath>
      <w:r w:rsidRPr="00F6667A">
        <w:t xml:space="preserve"> het verschil tussen het hoogste punt van het freatisch vlak en het slootpeil. </w:t>
      </w:r>
      <m:oMath>
        <m:r>
          <w:rPr>
            <w:rFonts w:ascii="Cambria Math" w:hAnsi="Cambria Math"/>
          </w:rPr>
          <m:t>w</m:t>
        </m:r>
      </m:oMath>
      <w:r w:rsidRPr="00F6667A">
        <w:t xml:space="preserve"> </w:t>
      </w:r>
      <w:proofErr w:type="gramStart"/>
      <w:r w:rsidRPr="00F6667A">
        <w:t>is</w:t>
      </w:r>
      <w:proofErr w:type="gramEnd"/>
      <w:r w:rsidRPr="00F6667A">
        <w:t xml:space="preserve"> de slootweerstand [d/m] voor eenzijdige toestroming met halve perceelbreedte </w:t>
      </w:r>
      <m:oMath>
        <m:r>
          <w:rPr>
            <w:rFonts w:ascii="Cambria Math" w:hAnsi="Cambria Math"/>
          </w:rPr>
          <m:t>b</m:t>
        </m:r>
      </m:oMath>
      <w:r w:rsidRPr="00F6667A">
        <w:t>. Ernst schrijft verder</w:t>
      </w:r>
      <w:proofErr w:type="gramStart"/>
      <w:r w:rsidRPr="00F6667A">
        <w:t>: ,,Daar</w:t>
      </w:r>
      <w:proofErr w:type="gramEnd"/>
      <w:r w:rsidRPr="00F6667A">
        <w:t xml:space="preserve"> voor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vrijwel altijd geldt dat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8D</m:t>
        </m:r>
      </m:oMath>
      <w:r w:rsidRPr="00F6667A">
        <w:t>, mag bij een homogeen doorlatende laag de eerste term rechts van het gelijkteken ... worden verwaarloosd.” We hebben het dus het stijghoogteverval over de dikte van de maximale opbolling ten opzichte van de maximale opbolling zelf:</w:t>
      </w:r>
    </w:p>
    <w:p w14:paraId="709F9E9D" w14:textId="752A7B56" w:rsidR="00F6667A" w:rsidRPr="00D33D46" w:rsidRDefault="00000000" w:rsidP="00D33D46">
      <w:pPr>
        <w:pStyle w:val="Equation"/>
      </w:pPr>
      <m:oMath>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003D16B6">
        <w:tab/>
        <w:t>(</w:t>
      </w:r>
      <w:r w:rsidR="003D16B6">
        <w:fldChar w:fldCharType="begin"/>
      </w:r>
      <w:r w:rsidR="003D16B6">
        <w:instrText xml:space="preserve">SEQ eq  </w:instrText>
      </w:r>
      <w:r w:rsidR="003D16B6">
        <w:fldChar w:fldCharType="separate"/>
      </w:r>
      <w:r w:rsidR="003A3C28">
        <w:rPr>
          <w:noProof/>
        </w:rPr>
        <w:t>25</w:t>
      </w:r>
      <w:r w:rsidR="003D16B6">
        <w:fldChar w:fldCharType="end"/>
      </w:r>
      <w:r w:rsidR="003D16B6">
        <w:t>)</w:t>
      </w:r>
    </w:p>
    <w:p w14:paraId="07AC2DF3" w14:textId="48DFF390" w:rsidR="00F6667A" w:rsidRPr="00F6667A" w:rsidRDefault="00F6667A" w:rsidP="00FA0674">
      <w:pPr>
        <w:pStyle w:val="Normaal"/>
      </w:pPr>
      <w:r w:rsidRPr="00F6667A">
        <w:t xml:space="preserve">Voor zover ik kan zien is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F6667A">
        <w:t xml:space="preserve"> de verticale weerstand over het traject boven het slootpeil dat van belang kan worden wanneer de opbolling groot is, dus bij kleine </w:t>
      </w:r>
      <m:oMath>
        <m:r>
          <w:rPr>
            <w:rFonts w:ascii="Cambria Math" w:hAnsi="Cambria Math"/>
          </w:rPr>
          <m:t>k</m:t>
        </m:r>
      </m:oMath>
      <w:r w:rsidRPr="00F6667A">
        <w:t>, wat wordt verwaarloosd door met een constante dikte te rekenen zoals in</w:t>
      </w:r>
      <w:r w:rsidR="003A3C28">
        <w:t xml:space="preserve"> (24)</w:t>
      </w:r>
      <w:r w:rsidRPr="00F6667A">
        <w:t>; het is de verticale weerstand binnen de opbolling zelf. In de numerieke doorsnede is deze correctie niet nodig. En zoals Ernst zelf schreef, in de meeste gevallen verwaarloosbaar.</w:t>
      </w:r>
    </w:p>
    <w:p w14:paraId="736B74E1" w14:textId="77777777" w:rsidR="00F6667A" w:rsidRPr="001330C4" w:rsidRDefault="00F6667A" w:rsidP="001330C4">
      <w:pPr>
        <w:pStyle w:val="Kop1"/>
        <w:rPr>
          <w:w w:val="105"/>
        </w:rPr>
      </w:pPr>
      <w:bookmarkStart w:id="16" w:name="appendix-contractie-van-stroomlijnen"/>
      <w:bookmarkEnd w:id="15"/>
      <w:r w:rsidRPr="001330C4">
        <w:rPr>
          <w:w w:val="105"/>
        </w:rPr>
        <w:t>Appendix contractie van stroomlijnen</w:t>
      </w:r>
    </w:p>
    <w:p w14:paraId="7C6FBF04" w14:textId="77777777" w:rsidR="00F6667A" w:rsidRPr="00F6667A" w:rsidRDefault="00F6667A" w:rsidP="00F6667A">
      <w:pPr>
        <w:pStyle w:val="Normaal"/>
      </w:pPr>
      <w:r w:rsidRPr="00F6667A">
        <w:rPr>
          <w:noProof/>
        </w:rPr>
        <w:drawing>
          <wp:inline distT="0" distB="0" distL="0" distR="0" wp14:anchorId="1D84F0FF" wp14:editId="7EB12F0D">
            <wp:extent cx="3937635" cy="3472543"/>
            <wp:effectExtent l="0" t="0" r="0" b="0"/>
            <wp:docPr id="595026472" name="Picture" descr="[fig:Complexe-potentiaal-contractie]Complexe potentiaal voor onttrekking in \zeta=0 en met uniforme tegenstroom -Q\zeta/D erop gesuperponee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8_Users_Theo_Entiteiten_Hygea_2022-AGT_Coding_images_radial_flow_deriv.png"/>
                    <pic:cNvPicPr>
                      <a:picLocks noChangeAspect="1" noChangeArrowheads="1"/>
                    </pic:cNvPicPr>
                  </pic:nvPicPr>
                  <pic:blipFill rotWithShape="1">
                    <a:blip r:embed="rId15"/>
                    <a:srcRect l="4840" t="5215" r="5284" b="4199"/>
                    <a:stretch>
                      <a:fillRect/>
                    </a:stretch>
                  </pic:blipFill>
                  <pic:spPr bwMode="auto">
                    <a:xfrm>
                      <a:off x="0" y="0"/>
                      <a:ext cx="3938103" cy="3472956"/>
                    </a:xfrm>
                    <a:prstGeom prst="rect">
                      <a:avLst/>
                    </a:prstGeom>
                    <a:noFill/>
                    <a:ln>
                      <a:noFill/>
                    </a:ln>
                    <a:extLst>
                      <a:ext uri="{53640926-AAD7-44D8-BBD7-CCE9431645EC}">
                        <a14:shadowObscured xmlns:a14="http://schemas.microsoft.com/office/drawing/2010/main"/>
                      </a:ext>
                    </a:extLst>
                  </pic:spPr>
                </pic:pic>
              </a:graphicData>
            </a:graphic>
          </wp:inline>
        </w:drawing>
      </w:r>
    </w:p>
    <w:p w14:paraId="65FFF037" w14:textId="1BB4A55A" w:rsidR="00F6667A" w:rsidRPr="00F6667A" w:rsidRDefault="00FA0674" w:rsidP="00F21ACB">
      <w:pPr>
        <w:pStyle w:val="Caption"/>
        <w:rPr>
          <w:w w:val="105"/>
        </w:rPr>
      </w:pPr>
      <w:bookmarkStart w:id="17" w:name="fig9"/>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9</w:t>
      </w:r>
      <w:r w:rsidR="00F6667A" w:rsidRPr="00F6667A">
        <w:rPr>
          <w:w w:val="105"/>
        </w:rPr>
        <w:fldChar w:fldCharType="end"/>
      </w:r>
      <w:r w:rsidR="00F6667A" w:rsidRPr="00F6667A">
        <w:rPr>
          <w:w w:val="105"/>
        </w:rPr>
        <w:t xml:space="preserve">: </w:t>
      </w:r>
      <w:bookmarkEnd w:id="17"/>
      <w:r w:rsidR="00F6667A" w:rsidRPr="00F6667A">
        <w:rPr>
          <w:w w:val="105"/>
        </w:rPr>
        <w:t xml:space="preserve">Complexe potentiaal voor onttrekking in </w:t>
      </w:r>
      <m:oMath>
        <m:r>
          <w:rPr>
            <w:rFonts w:ascii="Cambria Math" w:hAnsi="Cambria Math"/>
          </w:rPr>
          <m:t>ζ=0</m:t>
        </m:r>
      </m:oMath>
      <w:r w:rsidR="00F6667A" w:rsidRPr="00F6667A">
        <w:rPr>
          <w:w w:val="105"/>
        </w:rPr>
        <w:t xml:space="preserve"> en met uniforme tegenstroom </w:t>
      </w:r>
      <m:oMath>
        <m:r>
          <w:rPr>
            <w:rFonts w:ascii="Cambria Math" w:hAnsi="Cambria Math"/>
          </w:rPr>
          <m:t>-Qζ/D</m:t>
        </m:r>
      </m:oMath>
      <w:r w:rsidR="00F6667A" w:rsidRPr="00F6667A">
        <w:rPr>
          <w:w w:val="105"/>
        </w:rPr>
        <w:t xml:space="preserve"> erop gesuperponeerd. </w:t>
      </w:r>
    </w:p>
    <w:p w14:paraId="26AF603F" w14:textId="3682F8E0" w:rsidR="00F6667A" w:rsidRPr="00F6667A" w:rsidRDefault="00F6667A" w:rsidP="00F6667A">
      <w:pPr>
        <w:pStyle w:val="Normaal"/>
      </w:pPr>
      <w:r w:rsidRPr="00F6667A">
        <w:t xml:space="preserve">Voor het afleiden van de weerstand door contractie van stroomlijnen </w:t>
      </w:r>
      <w:proofErr w:type="gramStart"/>
      <w:r w:rsidRPr="00F6667A">
        <w:t>middels</w:t>
      </w:r>
      <w:proofErr w:type="gramEnd"/>
      <w:r w:rsidRPr="00F6667A">
        <w:t xml:space="preserve"> een conforme </w:t>
      </w:r>
      <w:r w:rsidR="00BE39B6">
        <w:t>afbeelding</w:t>
      </w:r>
      <w:r w:rsidR="00FE63EC">
        <w:t xml:space="preserve"> </w:t>
      </w:r>
      <w:r w:rsidRPr="00F6667A">
        <w:t xml:space="preserve">leggen we de onttrekking gemakshalve op </w:t>
      </w:r>
      <m:oMath>
        <m:r>
          <w:rPr>
            <w:rFonts w:ascii="Cambria Math" w:hAnsi="Cambria Math"/>
          </w:rPr>
          <m:t>ζ</m:t>
        </m:r>
        <m:r>
          <m:rPr>
            <m:sty m:val="p"/>
          </m:rPr>
          <w:rPr>
            <w:rFonts w:ascii="Cambria Math" w:hAnsi="Cambria Math"/>
          </w:rPr>
          <m:t>=</m:t>
        </m:r>
        <m:r>
          <w:rPr>
            <w:rFonts w:ascii="Cambria Math" w:hAnsi="Cambria Math"/>
          </w:rPr>
          <m:t>0</m:t>
        </m:r>
      </m:oMath>
      <w:r w:rsidRPr="00F6667A">
        <w:t xml:space="preserve">. Het stagnatiepunt ligt dan op </w:t>
      </w:r>
      <m:oMath>
        <m:r>
          <w:rPr>
            <w:rFonts w:ascii="Cambria Math" w:hAnsi="Cambria Math"/>
          </w:rPr>
          <m:t>ζ</m:t>
        </m:r>
        <m:r>
          <m:rPr>
            <m:sty m:val="p"/>
          </m:rPr>
          <w:rPr>
            <w:rFonts w:ascii="Cambria Math" w:hAnsi="Cambria Math"/>
          </w:rPr>
          <m:t>=-</m:t>
        </m:r>
        <m:r>
          <w:rPr>
            <w:rFonts w:ascii="Cambria Math" w:hAnsi="Cambria Math"/>
          </w:rPr>
          <m:t>iD</m:t>
        </m:r>
      </m:oMath>
      <w:r w:rsidRPr="00F6667A">
        <w:t xml:space="preserve">. De aquifer is dicht op </w:t>
      </w:r>
      <m:oMath>
        <m:r>
          <w:rPr>
            <w:rFonts w:ascii="Cambria Math" w:hAnsi="Cambria Math"/>
          </w:rPr>
          <m:t>x</m:t>
        </m:r>
        <m:r>
          <m:rPr>
            <m:sty m:val="p"/>
          </m:rPr>
          <w:rPr>
            <w:rFonts w:ascii="Cambria Math" w:hAnsi="Cambria Math"/>
          </w:rPr>
          <m:t>=</m:t>
        </m:r>
        <m:r>
          <w:rPr>
            <w:rFonts w:ascii="Cambria Math" w:hAnsi="Cambria Math"/>
          </w:rPr>
          <m:t>0</m:t>
        </m:r>
      </m:oMath>
      <w:r w:rsidRPr="00F6667A">
        <w:t xml:space="preserve"> en loopt oneindig ver door voor </w:t>
      </w:r>
      <m:oMath>
        <m:r>
          <w:rPr>
            <w:rFonts w:ascii="Cambria Math" w:hAnsi="Cambria Math"/>
          </w:rPr>
          <m:t>x</m:t>
        </m:r>
        <m:r>
          <m:rPr>
            <m:sty m:val="p"/>
          </m:rPr>
          <w:rPr>
            <w:rFonts w:ascii="Cambria Math" w:hAnsi="Cambria Math"/>
          </w:rPr>
          <m:t>&gt;</m:t>
        </m:r>
        <m:r>
          <w:rPr>
            <w:rFonts w:ascii="Cambria Math" w:hAnsi="Cambria Math"/>
          </w:rPr>
          <m:t>0</m:t>
        </m:r>
      </m:oMath>
      <w:r w:rsidRPr="00F6667A">
        <w:t xml:space="preserve">. We hebben onttrekking </w:t>
      </w:r>
      <m:oMath>
        <m:r>
          <w:rPr>
            <w:rFonts w:ascii="Cambria Math" w:hAnsi="Cambria Math"/>
          </w:rPr>
          <m:t>Q</m:t>
        </m:r>
      </m:oMath>
      <w:r w:rsidRPr="00F6667A">
        <w:t xml:space="preserve"> in </w:t>
      </w:r>
      <m:oMath>
        <m:r>
          <w:rPr>
            <w:rFonts w:ascii="Cambria Math" w:hAnsi="Cambria Math"/>
          </w:rPr>
          <m:t>ζ</m:t>
        </m:r>
        <m:r>
          <m:rPr>
            <m:sty m:val="p"/>
          </m:rPr>
          <w:rPr>
            <w:rFonts w:ascii="Cambria Math" w:hAnsi="Cambria Math"/>
          </w:rPr>
          <m:t>=</m:t>
        </m:r>
        <m:r>
          <w:rPr>
            <w:rFonts w:ascii="Cambria Math" w:hAnsi="Cambria Math"/>
          </w:rPr>
          <m:t>0</m:t>
        </m:r>
      </m:oMath>
      <w:r w:rsidRPr="00F6667A">
        <w:t xml:space="preserve">. De complexe potentiaal voor deze situatie is te bepalen met een standaard conforme transformatie. Vermenigvuldig de aquifer-coördinaten </w:t>
      </w:r>
      <m:oMath>
        <m:r>
          <w:rPr>
            <w:rFonts w:ascii="Cambria Math" w:hAnsi="Cambria Math"/>
          </w:rPr>
          <m:t>ζ</m:t>
        </m:r>
      </m:oMath>
      <w:r w:rsidRPr="00F6667A">
        <w:t xml:space="preserve"> met het complexe getal </w:t>
      </w:r>
      <m:oMath>
        <m:r>
          <w:rPr>
            <w:rFonts w:ascii="Cambria Math" w:hAnsi="Cambria Math"/>
          </w:rPr>
          <m:t>i</m:t>
        </m:r>
      </m:oMath>
      <w:r w:rsidRPr="00F6667A">
        <w:t xml:space="preserve"> om hem om de oorsprong over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tegen de klok in te draaien. Schaal met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D</m:t>
        </m:r>
      </m:oMath>
      <w:r w:rsidRPr="00F6667A">
        <w:t xml:space="preserve"> om het stagnatiepunt op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te leggen. Neem de </w:t>
      </w:r>
      <w:proofErr w:type="spellStart"/>
      <m:oMath>
        <m:r>
          <m:rPr>
            <m:nor/>
          </m:rPr>
          <m:t>sin</m:t>
        </m:r>
      </m:oMath>
      <w:proofErr w:type="spellEnd"/>
      <w:r w:rsidRPr="00F6667A">
        <w:t xml:space="preserve"> om de verticale aquifer-bodem naar rechts op de reële as te klappen zodat de aquifer nu wordt afgebeeld op het vlak </w:t>
      </w:r>
      <m:oMath>
        <m:r>
          <w:rPr>
            <w:rFonts w:ascii="Cambria Math" w:hAnsi="Cambria Math"/>
          </w:rPr>
          <m:t>η</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ν</m:t>
        </m:r>
        <m:r>
          <m:rPr>
            <m:sty m:val="p"/>
          </m:rPr>
          <w:rPr>
            <w:rFonts w:ascii="Cambria Math" w:hAnsi="Cambria Math"/>
          </w:rPr>
          <m:t>&gt;</m:t>
        </m:r>
        <m:r>
          <w:rPr>
            <w:rFonts w:ascii="Cambria Math" w:hAnsi="Cambria Math"/>
          </w:rPr>
          <m:t>0</m:t>
        </m:r>
      </m:oMath>
      <w:r w:rsidRPr="00F6667A">
        <w:t xml:space="preserve">. De stijghoogtelijnen zijn nu </w:t>
      </w:r>
      <w:proofErr w:type="gramStart"/>
      <w:r w:rsidRPr="00F6667A">
        <w:t>kwart cirkels</w:t>
      </w:r>
      <w:proofErr w:type="gramEnd"/>
      <w:r w:rsidRPr="00F6667A">
        <w:t xml:space="preserve"> geworden en de stroomlijnen rechte lijnen vanuit de oorsprong. Neem de logaritme zodat de isohypsen nu verticale lijnen worden en de stroomlijnen horizontale tussen 0 en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Deel door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en vermenigvuldig met </w:t>
      </w:r>
      <m:oMath>
        <m:r>
          <w:rPr>
            <w:rFonts w:ascii="Cambria Math" w:hAnsi="Cambria Math"/>
          </w:rPr>
          <m:t>Q</m:t>
        </m:r>
      </m:oMath>
      <w:r w:rsidRPr="00F6667A">
        <w:t xml:space="preserve"> zodat de stroomlijnen nu variëren tussen 0 en </w:t>
      </w:r>
      <m:oMath>
        <m:r>
          <w:rPr>
            <w:rFonts w:ascii="Cambria Math" w:hAnsi="Cambria Math"/>
          </w:rPr>
          <m:t>iQ</m:t>
        </m:r>
      </m:oMath>
      <w:r w:rsidRPr="00F6667A">
        <w:t>. We hebben hiermee de complexe potentiaal verkregen (</w:t>
      </w:r>
      <w:r w:rsidR="00BE39B6">
        <w:t>afbeelding</w:t>
      </w:r>
      <w:r w:rsidR="00FE63EC">
        <w:t xml:space="preserve"> </w:t>
      </w:r>
      <w:hyperlink w:anchor="fig:Complexe-potentiaal-contractie">
        <w:r w:rsidRPr="00F6667A">
          <w:rPr>
            <w:rStyle w:val="Hyperlink"/>
            <w:rFonts w:cs="Trebuchet MS"/>
          </w:rPr>
          <w:t>9</w:t>
        </w:r>
      </w:hyperlink>
      <w:r w:rsidRPr="00F6667A">
        <w:t xml:space="preserve"> boven):</w:t>
      </w:r>
    </w:p>
    <w:p w14:paraId="310C2ACD" w14:textId="10A8234C" w:rsidR="00F6667A" w:rsidRPr="00D33D46" w:rsidRDefault="00F6667A" w:rsidP="00D33D46">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r>
              <m:rPr>
                <m:nor/>
              </m: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w:rPr>
                        <w:rFonts w:ascii="Cambria Math" w:hAnsi="Cambria Math"/>
                      </w:rPr>
                      <m:t>2D</m:t>
                    </m:r>
                  </m:den>
                </m:f>
              </m:e>
            </m:d>
          </m:e>
        </m:d>
      </m:oMath>
      <w:r w:rsidR="003D16B6">
        <w:tab/>
        <w:t>(</w:t>
      </w:r>
      <w:r w:rsidR="003D16B6">
        <w:fldChar w:fldCharType="begin"/>
      </w:r>
      <w:r w:rsidR="003D16B6">
        <w:instrText xml:space="preserve">SEQ eq  </w:instrText>
      </w:r>
      <w:r w:rsidR="003D16B6">
        <w:fldChar w:fldCharType="separate"/>
      </w:r>
      <w:r w:rsidR="003A3C28">
        <w:rPr>
          <w:noProof/>
        </w:rPr>
        <w:t>26</w:t>
      </w:r>
      <w:r w:rsidR="003D16B6">
        <w:fldChar w:fldCharType="end"/>
      </w:r>
      <w:r w:rsidR="003D16B6">
        <w:t>)</w:t>
      </w:r>
    </w:p>
    <w:p w14:paraId="3AD2D31D" w14:textId="33F2481A" w:rsidR="00F6667A" w:rsidRPr="00F6667A" w:rsidRDefault="00F6667A" w:rsidP="00F6667A">
      <w:pPr>
        <w:pStyle w:val="Normaal"/>
      </w:pPr>
      <w:r w:rsidRPr="00F6667A">
        <w:t xml:space="preserve">Tel hierbij de uniforme horizontale tegen stroom </w:t>
      </w:r>
      <m:oMath>
        <m:r>
          <m:rPr>
            <m:sty m:val="p"/>
          </m:rPr>
          <w:rPr>
            <w:rFonts w:ascii="Cambria Math" w:hAnsi="Cambria Math"/>
          </w:rPr>
          <m:t>-</m:t>
        </m:r>
        <m:r>
          <w:rPr>
            <w:rFonts w:ascii="Cambria Math" w:hAnsi="Cambria Math"/>
          </w:rPr>
          <m:t>Q</m:t>
        </m:r>
      </m:oMath>
      <w:r w:rsidRPr="00F6667A">
        <w:t xml:space="preserve"> bij op</w:t>
      </w:r>
      <w:r w:rsidR="003A3C28">
        <w:t>,</w:t>
      </w:r>
      <w:r w:rsidRPr="00F6667A">
        <w:t xml:space="preserve"> zodat de stroming op </w:t>
      </w:r>
      <m:oMath>
        <m:r>
          <w:rPr>
            <w:rFonts w:ascii="Cambria Math" w:hAnsi="Cambria Math"/>
          </w:rPr>
          <m:t>x</m:t>
        </m:r>
        <m:r>
          <m:rPr>
            <m:sty m:val="p"/>
          </m:rPr>
          <w:rPr>
            <w:rFonts w:ascii="Cambria Math" w:hAnsi="Cambria Math"/>
          </w:rPr>
          <m:t>→∞</m:t>
        </m:r>
      </m:oMath>
      <w:r w:rsidRPr="00F6667A">
        <w:t xml:space="preserve"> nul wordt en precies deze tegenstroom </w:t>
      </w:r>
      <m:oMath>
        <m:r>
          <m:rPr>
            <m:sty m:val="p"/>
          </m:rPr>
          <w:rPr>
            <w:rFonts w:ascii="Cambria Math" w:hAnsi="Cambria Math"/>
          </w:rPr>
          <m:t>-</m:t>
        </m:r>
        <m:r>
          <w:rPr>
            <w:rFonts w:ascii="Cambria Math" w:hAnsi="Cambria Math"/>
          </w:rPr>
          <m:t>Q</m:t>
        </m:r>
      </m:oMath>
      <w:r w:rsidRPr="00F6667A">
        <w:t xml:space="preserve"> op </w:t>
      </w:r>
      <m:oMath>
        <m:r>
          <w:rPr>
            <w:rFonts w:ascii="Cambria Math" w:hAnsi="Cambria Math"/>
          </w:rPr>
          <m:t>x</m:t>
        </m:r>
        <m:r>
          <m:rPr>
            <m:sty m:val="p"/>
          </m:rPr>
          <w:rPr>
            <w:rFonts w:ascii="Cambria Math" w:hAnsi="Cambria Math"/>
          </w:rPr>
          <m:t>=</m:t>
        </m:r>
        <m:r>
          <w:rPr>
            <w:rFonts w:ascii="Cambria Math" w:hAnsi="Cambria Math"/>
          </w:rPr>
          <m:t>0</m:t>
        </m:r>
      </m:oMath>
      <w:r w:rsidRPr="00F6667A">
        <w:t xml:space="preserve"> aanwezig is</w:t>
      </w:r>
    </w:p>
    <w:p w14:paraId="44F9D4CE" w14:textId="5A3466BB" w:rsidR="00F6667A" w:rsidRPr="00D33D46" w:rsidRDefault="00F6667A" w:rsidP="00D33D46">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nor/>
          </m:rPr>
          <m:t>ln</m:t>
        </m:r>
        <m:d>
          <m:dPr>
            <m:ctrlPr>
              <w:rPr>
                <w:rFonts w:ascii="Cambria Math" w:hAnsi="Cambria Math"/>
              </w:rPr>
            </m:ctrlPr>
          </m:dPr>
          <m:e>
            <m:r>
              <m:rPr>
                <m:nor/>
              </m: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m:rPr>
                        <m:sty m:val="p"/>
                      </m:rPr>
                      <w:rPr>
                        <w:rFonts w:ascii="Cambria Math" w:hAnsi="Cambria Math"/>
                      </w:rPr>
                      <m:t>2</m:t>
                    </m:r>
                    <m:r>
                      <w:rPr>
                        <w:rFonts w:ascii="Cambria Math" w:hAnsi="Cambria Math"/>
                      </w:rPr>
                      <m:t>D</m:t>
                    </m:r>
                  </m:den>
                </m:f>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z</m:t>
        </m:r>
      </m:oMath>
      <w:r w:rsidR="003D16B6">
        <w:tab/>
        <w:t>(</w:t>
      </w:r>
      <w:r w:rsidR="003D16B6">
        <w:fldChar w:fldCharType="begin"/>
      </w:r>
      <w:r w:rsidR="003D16B6">
        <w:instrText xml:space="preserve">SEQ eq  </w:instrText>
      </w:r>
      <w:r w:rsidR="003D16B6">
        <w:fldChar w:fldCharType="separate"/>
      </w:r>
      <w:r w:rsidR="003A3C28">
        <w:rPr>
          <w:noProof/>
        </w:rPr>
        <w:t>27</w:t>
      </w:r>
      <w:r w:rsidR="003D16B6">
        <w:fldChar w:fldCharType="end"/>
      </w:r>
      <w:r w:rsidR="003D16B6">
        <w:t>)</w:t>
      </w:r>
    </w:p>
    <w:p w14:paraId="3F65B170" w14:textId="1E6EC98A" w:rsidR="00F6667A" w:rsidRPr="00F6667A" w:rsidRDefault="00F6667A" w:rsidP="00F6667A">
      <w:pPr>
        <w:pStyle w:val="Normaal"/>
      </w:pPr>
      <w:r w:rsidRPr="00F6667A">
        <w:t xml:space="preserve">Tel hierbij de constante </w:t>
      </w:r>
      <m:oMath>
        <m:r>
          <w:rPr>
            <w:rFonts w:ascii="Cambria Math" w:hAnsi="Cambria Math"/>
          </w:rPr>
          <m:t>2Q</m:t>
        </m:r>
        <m:r>
          <m:rPr>
            <m:sty m:val="p"/>
          </m:rPr>
          <w:rPr>
            <w:rFonts w:ascii="Cambria Math" w:hAnsi="Cambria Math"/>
          </w:rPr>
          <m:t>/</m:t>
        </m:r>
        <m:r>
          <w:rPr>
            <w:rFonts w:ascii="Cambria Math" w:hAnsi="Cambria Math"/>
          </w:rPr>
          <m:t>π</m:t>
        </m:r>
        <m:r>
          <m:rPr>
            <m:nor/>
          </m:rPr>
          <m:t>ln</m:t>
        </m:r>
        <m:r>
          <w:rPr>
            <w:rFonts w:ascii="Cambria Math" w:hAnsi="Cambria Math"/>
          </w:rPr>
          <m:t>2</m:t>
        </m:r>
      </m:oMath>
      <w:r w:rsidRPr="00F6667A">
        <w:t xml:space="preserve"> op, om de potentiaal op </w:t>
      </w:r>
      <m:oMath>
        <m:r>
          <w:rPr>
            <w:rFonts w:ascii="Cambria Math" w:hAnsi="Cambria Math"/>
          </w:rPr>
          <m:t>x</m:t>
        </m:r>
        <m:r>
          <m:rPr>
            <m:sty m:val="p"/>
          </m:rPr>
          <w:rPr>
            <w:rFonts w:ascii="Cambria Math" w:hAnsi="Cambria Math"/>
          </w:rPr>
          <m:t>→∞</m:t>
        </m:r>
      </m:oMath>
      <w:r w:rsidRPr="00F6667A">
        <w:t xml:space="preserve"> nul te maken</w:t>
      </w:r>
    </w:p>
    <w:p w14:paraId="3B54DDEB" w14:textId="27F9C64F" w:rsidR="00F6667A" w:rsidRPr="00F6667A" w:rsidRDefault="00F6667A" w:rsidP="00D33D46">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nor/>
          </m:rPr>
          <m:t>ln</m:t>
        </m:r>
        <m:d>
          <m:dPr>
            <m:ctrlPr>
              <w:rPr>
                <w:rFonts w:ascii="Cambria Math" w:hAnsi="Cambria Math"/>
              </w:rPr>
            </m:ctrlPr>
          </m:dPr>
          <m:e>
            <m:r>
              <m:rPr>
                <m:nor/>
              </m: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m:rPr>
                        <m:sty m:val="p"/>
                      </m:rPr>
                      <w:rPr>
                        <w:rFonts w:ascii="Cambria Math" w:hAnsi="Cambria Math"/>
                      </w:rPr>
                      <m:t>2</m:t>
                    </m:r>
                    <m:r>
                      <w:rPr>
                        <w:rFonts w:ascii="Cambria Math" w:hAnsi="Cambria Math"/>
                      </w:rPr>
                      <m:t>D</m:t>
                    </m:r>
                  </m:den>
                </m:f>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ζ</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w:proofErr w:type="spellStart"/>
        <m:r>
          <m:rPr>
            <m:nor/>
          </m:rPr>
          <m:t>ln</m:t>
        </m:r>
        <w:proofErr w:type="spellEnd"/>
        <m:r>
          <m:rPr>
            <m:sty m:val="p"/>
          </m:rPr>
          <w:rPr>
            <w:rFonts w:ascii="Cambria Math" w:hAnsi="Cambria Math"/>
          </w:rPr>
          <m:t>2</m:t>
        </m:r>
      </m:oMath>
      <w:r w:rsidR="003D16B6">
        <w:tab/>
        <w:t>(</w:t>
      </w:r>
      <w:r w:rsidR="003D16B6">
        <w:fldChar w:fldCharType="begin"/>
      </w:r>
      <w:r w:rsidR="003D16B6">
        <w:instrText xml:space="preserve">SEQ eq  </w:instrText>
      </w:r>
      <w:r w:rsidR="003D16B6">
        <w:fldChar w:fldCharType="separate"/>
      </w:r>
      <w:r w:rsidR="003A3C28">
        <w:rPr>
          <w:noProof/>
        </w:rPr>
        <w:t>28</w:t>
      </w:r>
      <w:r w:rsidR="003D16B6">
        <w:fldChar w:fldCharType="end"/>
      </w:r>
      <w:r w:rsidR="003D16B6">
        <w:t>)</w:t>
      </w:r>
    </w:p>
    <w:p w14:paraId="41D25E1B" w14:textId="5B2BEE38" w:rsidR="00F6667A" w:rsidRPr="00F6667A" w:rsidRDefault="00F6667A" w:rsidP="00F6667A">
      <w:pPr>
        <w:pStyle w:val="Normaal"/>
      </w:pPr>
      <w:proofErr w:type="gramStart"/>
      <w:r w:rsidRPr="00F6667A">
        <w:t>ofwel</w:t>
      </w:r>
      <w:proofErr w:type="gramEnd"/>
      <w:r w:rsidRPr="00F6667A">
        <w:t xml:space="preserve"> (</w:t>
      </w:r>
      <w:r w:rsidR="00BE39B6">
        <w:t>afbeelding</w:t>
      </w:r>
      <w:r w:rsidR="00FE63EC">
        <w:t xml:space="preserve"> </w:t>
      </w:r>
      <w:hyperlink w:anchor="fig:Complexe-potentiaal-contractie">
        <w:r w:rsidRPr="00F6667A">
          <w:rPr>
            <w:rStyle w:val="Hyperlink"/>
            <w:rFonts w:cs="Trebuchet MS"/>
          </w:rPr>
          <w:t>9</w:t>
        </w:r>
      </w:hyperlink>
      <w:r w:rsidRPr="00F6667A">
        <w:t xml:space="preserve"> onder):</w:t>
      </w:r>
    </w:p>
    <w:p w14:paraId="3E711491" w14:textId="1E5F0A05" w:rsidR="00F6667A" w:rsidRPr="00F6667A" w:rsidRDefault="00F6667A" w:rsidP="00D33D46">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nor/>
          </m:rPr>
          <m:t>ln</m:t>
        </m:r>
        <m:d>
          <m:dPr>
            <m:ctrlPr>
              <w:rPr>
                <w:rFonts w:ascii="Cambria Math" w:hAnsi="Cambria Math"/>
              </w:rPr>
            </m:ctrlPr>
          </m:dPr>
          <m:e>
            <m:r>
              <m:rPr>
                <m:sty m:val="p"/>
              </m:rPr>
              <w:rPr>
                <w:rFonts w:ascii="Cambria Math" w:hAnsi="Cambria Math"/>
              </w:rPr>
              <m:t>2</m:t>
            </m:r>
            <m:r>
              <m:rPr>
                <m:nor/>
              </m: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m:rPr>
                        <m:sty m:val="p"/>
                      </m:rPr>
                      <w:rPr>
                        <w:rFonts w:ascii="Cambria Math" w:hAnsi="Cambria Math"/>
                      </w:rPr>
                      <m:t>2</m:t>
                    </m:r>
                    <m:r>
                      <w:rPr>
                        <w:rFonts w:ascii="Cambria Math" w:hAnsi="Cambria Math"/>
                      </w:rPr>
                      <m:t>D</m:t>
                    </m:r>
                  </m:den>
                </m:f>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ζ</m:t>
        </m:r>
      </m:oMath>
      <w:r w:rsidR="003D16B6">
        <w:tab/>
        <w:t>(</w:t>
      </w:r>
      <w:r w:rsidR="003D16B6">
        <w:fldChar w:fldCharType="begin"/>
      </w:r>
      <w:r w:rsidR="003D16B6">
        <w:instrText xml:space="preserve">SEQ eq  </w:instrText>
      </w:r>
      <w:r w:rsidR="003D16B6">
        <w:fldChar w:fldCharType="separate"/>
      </w:r>
      <w:r w:rsidR="003A3C28">
        <w:rPr>
          <w:noProof/>
        </w:rPr>
        <w:t>29</w:t>
      </w:r>
      <w:r w:rsidR="003D16B6">
        <w:fldChar w:fldCharType="end"/>
      </w:r>
      <w:r w:rsidR="003D16B6">
        <w:t>)</w:t>
      </w:r>
    </w:p>
    <w:p w14:paraId="132EC197" w14:textId="2E27D672" w:rsidR="00F6667A" w:rsidRPr="00F6667A" w:rsidRDefault="00F6667A" w:rsidP="00F6667A">
      <w:pPr>
        <w:pStyle w:val="Normaal"/>
      </w:pPr>
      <w:r w:rsidRPr="00F6667A">
        <w:t xml:space="preserve">Een benadering voor de radiale weerstand krijgen we door de limit te nemen voor </w:t>
      </w:r>
      <m:oMath>
        <m:r>
          <w:rPr>
            <w:rFonts w:ascii="Cambria Math" w:hAnsi="Cambria Math"/>
          </w:rPr>
          <m:t>ζ</m:t>
        </m:r>
        <m:r>
          <m:rPr>
            <m:sty m:val="p"/>
          </m:rPr>
          <w:rPr>
            <w:rFonts w:ascii="Cambria Math" w:hAnsi="Cambria Math"/>
          </w:rPr>
          <m:t>→</m:t>
        </m:r>
        <m:r>
          <w:rPr>
            <w:rFonts w:ascii="Cambria Math" w:hAnsi="Cambria Math"/>
          </w:rPr>
          <m:t>0</m:t>
        </m:r>
      </m:oMath>
      <w:r w:rsidRPr="00F6667A">
        <w:t xml:space="preserve"> met </w:t>
      </w:r>
      <w:proofErr w:type="spellStart"/>
      <m:oMath>
        <m:r>
          <m:rPr>
            <m:nor/>
          </m:rPr>
          <m:t>sin</m:t>
        </m:r>
        <w:proofErr w:type="spellEnd"/>
        <m:r>
          <w:rPr>
            <w:rFonts w:ascii="Cambria Math" w:hAnsi="Cambria Math"/>
          </w:rPr>
          <m:t>iz</m:t>
        </m:r>
        <m:r>
          <m:rPr>
            <m:sty m:val="p"/>
          </m:rPr>
          <w:rPr>
            <w:rFonts w:ascii="Cambria Math" w:hAnsi="Cambria Math"/>
          </w:rPr>
          <m:t>=</m:t>
        </m:r>
        <m:r>
          <w:rPr>
            <w:rFonts w:ascii="Cambria Math" w:hAnsi="Cambria Math"/>
          </w:rPr>
          <m:t>i</m:t>
        </m:r>
        <m:r>
          <m:rPr>
            <m:nor/>
          </m:rPr>
          <m:t>sinh</m:t>
        </m:r>
        <m:r>
          <w:rPr>
            <w:rFonts w:ascii="Cambria Math" w:hAnsi="Cambria Math"/>
          </w:rPr>
          <m:t>z</m:t>
        </m:r>
        <m:r>
          <m:rPr>
            <m:sty m:val="p"/>
          </m:rPr>
          <w:rPr>
            <w:rFonts w:ascii="Cambria Math" w:hAnsi="Cambria Math"/>
          </w:rPr>
          <m:t>≈</m:t>
        </m:r>
        <m:r>
          <w:rPr>
            <w:rFonts w:ascii="Cambria Math" w:hAnsi="Cambria Math"/>
          </w:rPr>
          <m:t>iz</m:t>
        </m:r>
      </m:oMath>
      <w:r w:rsidRPr="00F6667A">
        <w:t xml:space="preserve"> en verder </w:t>
      </w:r>
      <m:oMath>
        <m:r>
          <w:rPr>
            <w:rFonts w:ascii="Cambria Math" w:hAnsi="Cambria Math"/>
          </w:rPr>
          <m:t>ζ</m:t>
        </m:r>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iθ</m:t>
            </m:r>
          </m:sup>
        </m:sSup>
      </m:oMath>
      <w:r w:rsidRPr="00F6667A">
        <w:t xml:space="preserve"> vereenvoudigt (</w:t>
      </w:r>
      <w:r w:rsidR="003A3C28">
        <w:t>29</w:t>
      </w:r>
      <w:r w:rsidRPr="00F6667A">
        <w:t>) tot</w:t>
      </w:r>
    </w:p>
    <w:p w14:paraId="03C57934" w14:textId="676F6B85" w:rsidR="00F6667A" w:rsidRPr="00F6667A" w:rsidRDefault="00000000" w:rsidP="00D33D46">
      <w:pPr>
        <w:pStyle w:val="Equation"/>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w:proofErr w:type="spellStart"/>
                  <m:r>
                    <m:rPr>
                      <m:nor/>
                    </m:rPr>
                    <m:t>lim</m:t>
                  </m:r>
                  <w:proofErr w:type="spellEnd"/>
                </m:e>
                <m:lim>
                  <m:r>
                    <w:rPr>
                      <w:rFonts w:ascii="Cambria Math" w:hAnsi="Cambria Math"/>
                    </w:rPr>
                    <m:t>ζ</m:t>
                  </m:r>
                  <m:r>
                    <m:rPr>
                      <m:sty m:val="p"/>
                    </m:rPr>
                    <w:rPr>
                      <w:rFonts w:ascii="Cambria Math" w:hAnsi="Cambria Math"/>
                    </w:rPr>
                    <m:t>→</m:t>
                  </m:r>
                  <m:r>
                    <w:rPr>
                      <w:rFonts w:ascii="Cambria Math" w:hAnsi="Cambria Math"/>
                    </w:rPr>
                    <m:t>0</m:t>
                  </m:r>
                </m:lim>
              </m:limLow>
              <m:r>
                <w:rPr>
                  <w:rFonts w:ascii="Cambria Math" w:hAnsi="Cambria Math"/>
                </w:rPr>
                <m:t>Ω</m:t>
              </m:r>
              <m:d>
                <m:dPr>
                  <m:ctrlPr>
                    <w:rPr>
                      <w:rFonts w:ascii="Cambria Math" w:hAnsi="Cambria Math"/>
                    </w:rPr>
                  </m:ctrlPr>
                </m:dPr>
                <m:e>
                  <m:r>
                    <w:rPr>
                      <w:rFonts w:ascii="Cambria Math" w:hAnsi="Cambria Math"/>
                    </w:rPr>
                    <m:t>ζ</m:t>
                  </m:r>
                </m:e>
              </m:d>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πr</m:t>
                      </m:r>
                    </m:num>
                    <m:den>
                      <m:r>
                        <w:rPr>
                          <w:rFonts w:ascii="Cambria Math" w:hAnsi="Cambria Math"/>
                        </w:rPr>
                        <m:t>D</m:t>
                      </m:r>
                    </m:den>
                  </m:f>
                  <m:sSup>
                    <m:sSupPr>
                      <m:ctrlPr>
                        <w:rPr>
                          <w:rFonts w:ascii="Cambria Math" w:hAnsi="Cambria Math"/>
                        </w:rPr>
                      </m:ctrlPr>
                    </m:sSupPr>
                    <m:e>
                      <m:r>
                        <w:rPr>
                          <w:rFonts w:ascii="Cambria Math" w:hAnsi="Cambria Math"/>
                        </w:rPr>
                        <m:t>e</m:t>
                      </m:r>
                    </m:e>
                    <m:sup>
                      <m:r>
                        <w:rPr>
                          <w:rFonts w:ascii="Cambria Math" w:hAnsi="Cambria Math"/>
                        </w:rPr>
                        <m:t>iθ</m:t>
                      </m:r>
                    </m:sup>
                  </m:sSup>
                </m:e>
              </m:d>
            </m:e>
          </m:mr>
          <m:mr>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d>
                <m:dPr>
                  <m:ctrlPr>
                    <w:rPr>
                      <w:rFonts w:ascii="Cambria Math" w:hAnsi="Cambria Math"/>
                    </w:rPr>
                  </m:ctrlPr>
                </m:dPr>
                <m:e>
                  <m:r>
                    <m:rPr>
                      <m:nor/>
                    </m:rPr>
                    <m:t>ln</m:t>
                  </m:r>
                  <m:r>
                    <w:rPr>
                      <w:rFonts w:ascii="Cambria Math" w:hAnsi="Cambria Math"/>
                    </w:rPr>
                    <m:t>i</m:t>
                  </m:r>
                  <m:r>
                    <m:rPr>
                      <m:sty m:val="p"/>
                    </m:rPr>
                    <w:rPr>
                      <w:rFonts w:ascii="Cambria Math" w:hAnsi="Cambria Math"/>
                    </w:rPr>
                    <m:t>+</m:t>
                  </m:r>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rPr>
                    <m:t>+</m:t>
                  </m:r>
                  <m:r>
                    <w:rPr>
                      <w:rFonts w:ascii="Cambria Math" w:hAnsi="Cambria Math"/>
                    </w:rPr>
                    <m:t>iθ</m:t>
                  </m:r>
                </m:e>
              </m:d>
            </m:e>
          </m:mr>
        </m:m>
      </m:oMath>
      <w:r w:rsidR="003D16B6">
        <w:tab/>
        <w:t>(</w:t>
      </w:r>
      <w:r w:rsidR="003D16B6">
        <w:fldChar w:fldCharType="begin"/>
      </w:r>
      <w:r w:rsidR="003D16B6">
        <w:instrText xml:space="preserve">SEQ eq  </w:instrText>
      </w:r>
      <w:r w:rsidR="003D16B6">
        <w:fldChar w:fldCharType="separate"/>
      </w:r>
      <w:r w:rsidR="003A3C28">
        <w:rPr>
          <w:noProof/>
        </w:rPr>
        <w:t>30</w:t>
      </w:r>
      <w:r w:rsidR="003D16B6">
        <w:fldChar w:fldCharType="end"/>
      </w:r>
      <w:r w:rsidR="003D16B6">
        <w:t>)</w:t>
      </w:r>
    </w:p>
    <w:p w14:paraId="49C76DF9" w14:textId="4CDFD853" w:rsidR="00F6667A" w:rsidRPr="00F6667A" w:rsidRDefault="00F6667A" w:rsidP="00F6667A">
      <w:pPr>
        <w:pStyle w:val="Normaal"/>
      </w:pPr>
      <w:r w:rsidRPr="00F6667A">
        <w:t xml:space="preserve">En met </w:t>
      </w:r>
      <w:proofErr w:type="spellStart"/>
      <m:oMath>
        <m:r>
          <m:rPr>
            <m:nor/>
          </m:rPr>
          <m:t>ln</m:t>
        </m:r>
        <w:proofErr w:type="spellEnd"/>
        <m:r>
          <w:rPr>
            <w:rFonts w:ascii="Cambria Math" w:hAnsi="Cambria Math"/>
          </w:rPr>
          <m:t>i</m:t>
        </m:r>
        <m:r>
          <m:rPr>
            <m:sty m:val="p"/>
          </m:rPr>
          <w:rPr>
            <w:rFonts w:ascii="Cambria Math" w:hAnsi="Cambria Math"/>
          </w:rPr>
          <m:t>=</m:t>
        </m:r>
        <m:r>
          <m:rPr>
            <m:nor/>
          </m:rPr>
          <m:t>ln</m:t>
        </m:r>
        <m:sSup>
          <m:sSupPr>
            <m:ctrlPr>
              <w:rPr>
                <w:rFonts w:ascii="Cambria Math" w:hAnsi="Cambria Math"/>
              </w:rPr>
            </m:ctrlPr>
          </m:sSupPr>
          <m:e>
            <m:r>
              <w:rPr>
                <w:rFonts w:ascii="Cambria Math" w:hAnsi="Cambria Math"/>
              </w:rPr>
              <m:t>e</m:t>
            </m:r>
          </m:e>
          <m:sup>
            <m:r>
              <w:rPr>
                <w:rFonts w:ascii="Cambria Math" w:hAnsi="Cambria Math"/>
              </w:rPr>
              <m:t>i</m:t>
            </m:r>
            <m:f>
              <m:fPr>
                <m:ctrlPr>
                  <w:rPr>
                    <w:rFonts w:ascii="Cambria Math" w:hAnsi="Cambria Math"/>
                  </w:rPr>
                </m:ctrlPr>
              </m:fPr>
              <m:num>
                <m:r>
                  <w:rPr>
                    <w:rFonts w:ascii="Cambria Math" w:hAnsi="Cambria Math"/>
                  </w:rPr>
                  <m:t>π</m:t>
                </m:r>
              </m:num>
              <m:den>
                <m:r>
                  <w:rPr>
                    <w:rFonts w:ascii="Cambria Math" w:hAnsi="Cambria Math"/>
                  </w:rPr>
                  <m:t>2</m:t>
                </m:r>
              </m:den>
            </m:f>
          </m:sup>
        </m:sSup>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w:r w:rsidRPr="00F6667A">
        <w:t xml:space="preserve"> volgt</w:t>
      </w:r>
      <w:r w:rsidR="00D33D46">
        <w:t>:</w:t>
      </w:r>
    </w:p>
    <w:p w14:paraId="02D2B823" w14:textId="2313E4F6" w:rsidR="00F6667A" w:rsidRPr="00F6667A" w:rsidRDefault="00000000" w:rsidP="00D33D46">
      <w:pPr>
        <w:pStyle w:val="Equation"/>
      </w:pPr>
      <m:oMath>
        <m:limLow>
          <m:limLowPr>
            <m:ctrlPr>
              <w:rPr>
                <w:rFonts w:ascii="Cambria Math" w:hAnsi="Cambria Math"/>
              </w:rPr>
            </m:ctrlPr>
          </m:limLowPr>
          <m:e>
            <m:r>
              <m:rPr>
                <m:nor/>
              </m:rPr>
              <m:t>lim</m:t>
            </m:r>
          </m:e>
          <m:lim>
            <m:r>
              <w:rPr>
                <w:rFonts w:ascii="Cambria Math" w:hAnsi="Cambria Math"/>
              </w:rPr>
              <m:t>ζ</m:t>
            </m:r>
            <m:r>
              <m:rPr>
                <m:sty m:val="p"/>
              </m:rPr>
              <w:rPr>
                <w:rFonts w:ascii="Cambria Math" w:hAnsi="Cambria Math"/>
              </w:rPr>
              <m:t>→</m:t>
            </m:r>
            <m:r>
              <w:rPr>
                <w:rFonts w:ascii="Cambria Math" w:hAnsi="Cambria Math"/>
              </w:rPr>
              <m:t>0</m:t>
            </m:r>
          </m:lim>
        </m:limLow>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rPr>
          <m:t>+</m:t>
        </m:r>
        <m:r>
          <w:rPr>
            <w:rFonts w:ascii="Cambria Math" w:hAnsi="Cambria Math"/>
          </w:rPr>
          <m:t>i</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 </m:t>
        </m:r>
        <m:r>
          <m:rPr>
            <m:nor/>
          </m:rPr>
          <m:t>met</m:t>
        </m:r>
        <m:r>
          <w:rPr>
            <w:rFonts w:ascii="Cambria Math" w:hAnsi="Cambria Math"/>
          </w:rPr>
          <m:t> </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31</w:t>
      </w:r>
      <w:r w:rsidR="003D16B6">
        <w:fldChar w:fldCharType="end"/>
      </w:r>
      <w:r w:rsidR="003D16B6">
        <w:t>)</w:t>
      </w:r>
    </w:p>
    <w:p w14:paraId="68EEBF8C" w14:textId="69F4F658" w:rsidR="00F6667A" w:rsidRPr="00F6667A" w:rsidRDefault="00F6667A" w:rsidP="00F6667A">
      <w:pPr>
        <w:pStyle w:val="Normaal"/>
      </w:pPr>
      <w:r w:rsidRPr="00F6667A">
        <w:t xml:space="preserve">Het extra stijghoogteverval </w:t>
      </w:r>
      <m:oMath>
        <m:r>
          <w:rPr>
            <w:rFonts w:ascii="Cambria Math" w:hAnsi="Cambria Math"/>
          </w:rPr>
          <m:t>Δϕ</m:t>
        </m:r>
        <m:r>
          <m:rPr>
            <m:sty m:val="p"/>
          </m:rPr>
          <w:rPr>
            <w:rFonts w:ascii="Cambria Math" w:hAnsi="Cambria Math"/>
          </w:rPr>
          <m:t>=</m:t>
        </m:r>
        <m:r>
          <w:rPr>
            <w:rFonts w:ascii="Cambria Math" w:hAnsi="Cambria Math"/>
          </w:rPr>
          <m:t>ΔΦ</m:t>
        </m:r>
        <m:r>
          <m:rPr>
            <m:sty m:val="p"/>
          </m:rPr>
          <w:rPr>
            <w:rFonts w:ascii="Cambria Math" w:hAnsi="Cambria Math"/>
          </w:rPr>
          <m:t>/</m:t>
        </m:r>
        <m:r>
          <w:rPr>
            <w:rFonts w:ascii="Cambria Math" w:hAnsi="Cambria Math"/>
          </w:rPr>
          <m:t>k</m:t>
        </m:r>
      </m:oMath>
      <w:r w:rsidRPr="00F6667A">
        <w:t xml:space="preserve"> door radiale weerstand voor kleine </w:t>
      </w:r>
      <m:oMath>
        <m:r>
          <w:rPr>
            <w:rFonts w:ascii="Cambria Math" w:hAnsi="Cambria Math"/>
          </w:rPr>
          <m:t>r</m:t>
        </m:r>
      </m:oMath>
      <w:r w:rsidRPr="00F6667A">
        <w:t xml:space="preserve"> is dan</w:t>
      </w:r>
    </w:p>
    <w:p w14:paraId="2A375DD7" w14:textId="3071A242" w:rsidR="00F6667A" w:rsidRPr="00F6667A" w:rsidRDefault="00F6667A" w:rsidP="00D33D46">
      <w:pPr>
        <w:pStyle w:val="Equation"/>
      </w:pPr>
      <m:oMath>
        <m:r>
          <w:rPr>
            <w:rFonts w:ascii="Cambria Math" w:hAnsi="Cambria Math"/>
          </w:rPr>
          <m:t>Δϕ</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πk</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oMath>
      <w:r w:rsidR="003D16B6">
        <w:tab/>
        <w:t>(</w:t>
      </w:r>
      <w:r w:rsidR="003D16B6">
        <w:fldChar w:fldCharType="begin"/>
      </w:r>
      <w:r w:rsidR="003D16B6">
        <w:instrText xml:space="preserve">SEQ eq  </w:instrText>
      </w:r>
      <w:r w:rsidR="003D16B6">
        <w:fldChar w:fldCharType="separate"/>
      </w:r>
      <w:r w:rsidR="003A3C28">
        <w:rPr>
          <w:noProof/>
        </w:rPr>
        <w:t>32</w:t>
      </w:r>
      <w:r w:rsidR="003D16B6">
        <w:fldChar w:fldCharType="end"/>
      </w:r>
      <w:r w:rsidR="003D16B6">
        <w:t>)</w:t>
      </w:r>
    </w:p>
    <w:p w14:paraId="2917D4E1" w14:textId="74CC09CE" w:rsidR="00F6667A" w:rsidRDefault="00F6667A" w:rsidP="00F6667A">
      <w:pPr>
        <w:pStyle w:val="Normaal"/>
      </w:pPr>
      <w:r w:rsidRPr="00F6667A">
        <w:t xml:space="preserve">Deze stijghoogteverandering is negatief wanneer </w:t>
      </w:r>
      <m:oMath>
        <m:r>
          <w:rPr>
            <w:rFonts w:ascii="Cambria Math" w:hAnsi="Cambria Math"/>
          </w:rPr>
          <m:t>Q</m:t>
        </m:r>
      </m:oMath>
      <w:r w:rsidRPr="00F6667A">
        <w:t xml:space="preserve"> positief is, als onttrekking. In de tekst is aangetoond dat het nauwkeurigheidsbereik beperkt is tot ca. </w:t>
      </w:r>
      <m:oMath>
        <m:r>
          <w:rPr>
            <w:rFonts w:ascii="Cambria Math" w:hAnsi="Cambria Math"/>
          </w:rPr>
          <m:t>r</m:t>
        </m:r>
        <m:r>
          <m:rPr>
            <m:sty m:val="p"/>
          </m:rPr>
          <w:rPr>
            <w:rFonts w:ascii="Cambria Math" w:hAnsi="Cambria Math"/>
          </w:rPr>
          <m:t>&lt;</m:t>
        </m:r>
        <m:r>
          <w:rPr>
            <w:rFonts w:ascii="Cambria Math" w:hAnsi="Cambria Math"/>
          </w:rPr>
          <m:t>0.1D</m:t>
        </m:r>
      </m:oMath>
      <w:r w:rsidRPr="00F6667A">
        <w:t>. Gebruik voor een hoge nauwkeurigheid liever formule</w:t>
      </w:r>
      <w:r w:rsidR="003A3C28">
        <w:t xml:space="preserve"> (29)</w:t>
      </w:r>
      <w:r w:rsidRPr="00F6667A">
        <w:t xml:space="preserve"> en vul voor </w:t>
      </w:r>
      <m:oMath>
        <m:r>
          <w:rPr>
            <w:rFonts w:ascii="Cambria Math" w:hAnsi="Cambria Math"/>
          </w:rPr>
          <m:t>ζ</m:t>
        </m:r>
      </m:oMath>
      <w:r w:rsidRPr="00F6667A">
        <w:t xml:space="preserve"> de halve slootbreedte in.</w:t>
      </w:r>
    </w:p>
    <w:p w14:paraId="79519AAC" w14:textId="77777777" w:rsidR="00F21ACB" w:rsidRPr="001330C4" w:rsidRDefault="00F21ACB" w:rsidP="00F21ACB">
      <w:pPr>
        <w:pStyle w:val="Kop1"/>
      </w:pPr>
      <w:r w:rsidRPr="001330C4">
        <w:t>Conclusies</w:t>
      </w:r>
    </w:p>
    <w:p w14:paraId="1DE560FF" w14:textId="38E6DAE6" w:rsidR="00530BE2" w:rsidRDefault="00F21ACB" w:rsidP="00F21ACB">
      <w:pPr>
        <w:pStyle w:val="BodyText"/>
        <w:spacing w:line="292" w:lineRule="auto"/>
        <w:ind w:left="1040" w:right="855"/>
        <w:rPr>
          <w:color w:val="4A4A49"/>
          <w:w w:val="105"/>
        </w:rPr>
      </w:pPr>
      <w:r>
        <w:rPr>
          <w:color w:val="4A4A49"/>
          <w:w w:val="105"/>
        </w:rPr>
        <w:t>Het uiteenrafelen van de doorsnede van Ernst leverde een analytische analyse op met korte afleiding van de radiale weerstand voor sloten</w:t>
      </w:r>
      <w:r w:rsidR="00530BE2">
        <w:rPr>
          <w:color w:val="4A4A49"/>
          <w:w w:val="105"/>
        </w:rPr>
        <w:t>. De geïdealiseerde doorsnede met constante dikte en tot punt gereduceerde doorsnede kan volledig analytisch worden beschreven. De niet-geïdealiseerde doorsnede kan alleen numeriek worden uiteengerafeld, maar de uitkomsten verschillen weinig van de geïdealiseerde.</w:t>
      </w:r>
    </w:p>
    <w:p w14:paraId="3043C45F" w14:textId="2824F7B4" w:rsidR="00530BE2" w:rsidRDefault="00530BE2" w:rsidP="00F21ACB">
      <w:pPr>
        <w:pStyle w:val="BodyText"/>
        <w:spacing w:line="292" w:lineRule="auto"/>
        <w:ind w:left="1040" w:right="855"/>
        <w:rPr>
          <w:color w:val="4A4A49"/>
          <w:w w:val="105"/>
        </w:rPr>
      </w:pPr>
      <w:r>
        <w:rPr>
          <w:color w:val="4A4A49"/>
          <w:w w:val="105"/>
        </w:rPr>
        <w:t>De veel gebuikte benadering van Ernst (1962) of Huisman (1972) voor de radiale weerstand van insnijdende sloten blijkt over slechts over een klein traject accuraat; een betere wordt gegeven. Ook is duidelijk gemaakt hoe de verticale anisotropie in de radiale weerstand moet worden verwerkt. De wat mysterieuze opmerking van Ernst over de verticale weerstand in zijn weerstandsformule is eveneens besproken.</w:t>
      </w:r>
    </w:p>
    <w:p w14:paraId="62CA350E" w14:textId="77777777" w:rsidR="00F21ACB" w:rsidRPr="001330C4" w:rsidRDefault="00F21ACB" w:rsidP="00F21ACB">
      <w:pPr>
        <w:pStyle w:val="Kop1"/>
      </w:pPr>
      <w:r w:rsidRPr="001330C4">
        <w:t>Software beschikbaarheid en overige informatie:</w:t>
      </w:r>
    </w:p>
    <w:p w14:paraId="5ADEA81A" w14:textId="77777777" w:rsidR="00F61427" w:rsidRDefault="00F21ACB" w:rsidP="00F21ACB">
      <w:pPr>
        <w:pStyle w:val="BodyText"/>
        <w:spacing w:line="292" w:lineRule="auto"/>
        <w:ind w:left="1040" w:right="855"/>
        <w:rPr>
          <w:color w:val="4A4A49"/>
          <w:w w:val="105"/>
        </w:rPr>
      </w:pPr>
      <w:r>
        <w:rPr>
          <w:color w:val="4A4A49"/>
          <w:w w:val="105"/>
        </w:rPr>
        <w:t>De software waarmee de afbeeldingen zijn gemaakt is beschikbaar op</w:t>
      </w:r>
    </w:p>
    <w:p w14:paraId="380A2C48" w14:textId="3B773951" w:rsidR="00F21ACB" w:rsidRPr="001330C4" w:rsidRDefault="00F61427" w:rsidP="00F6667A">
      <w:pPr>
        <w:pStyle w:val="Normaal"/>
      </w:pPr>
      <w:r w:rsidRPr="00F61427">
        <w:t>https://github.com/Olsthoorn/tools/tree/master/Stromingen/Doorsnede_Ernst</w:t>
      </w:r>
    </w:p>
    <w:p w14:paraId="21233BA7" w14:textId="0E9C7652" w:rsidR="001330C4" w:rsidRPr="001330C4" w:rsidRDefault="001330C4" w:rsidP="001330C4">
      <w:pPr>
        <w:pStyle w:val="Kop1"/>
        <w:rPr>
          <w:color w:val="4A4A49"/>
          <w:w w:val="105"/>
          <w:sz w:val="17"/>
          <w:szCs w:val="17"/>
        </w:rPr>
      </w:pPr>
      <w:r w:rsidRPr="001330C4">
        <w:t>Literatuur</w:t>
      </w:r>
    </w:p>
    <w:p w14:paraId="090231E8" w14:textId="16ECC431" w:rsidR="00F6667A" w:rsidRPr="00F6667A" w:rsidRDefault="001330C4" w:rsidP="00F6667A">
      <w:pPr>
        <w:pStyle w:val="Normaal"/>
      </w:pPr>
      <w:r w:rsidRPr="001330C4">
        <w:rPr>
          <w:b/>
          <w:bCs/>
        </w:rPr>
        <w:t xml:space="preserve">De </w:t>
      </w:r>
      <w:r w:rsidR="00F6667A" w:rsidRPr="00F6667A">
        <w:rPr>
          <w:b/>
          <w:bCs/>
        </w:rPr>
        <w:t xml:space="preserve">Lange, W.J., J. Van Bakel, P. </w:t>
      </w:r>
      <w:proofErr w:type="spellStart"/>
      <w:r w:rsidR="00F6667A" w:rsidRPr="00F6667A">
        <w:rPr>
          <w:b/>
          <w:bCs/>
        </w:rPr>
        <w:t>Torfs</w:t>
      </w:r>
      <w:proofErr w:type="spellEnd"/>
      <w:r w:rsidR="00F6667A" w:rsidRPr="00F6667A">
        <w:rPr>
          <w:b/>
          <w:bCs/>
        </w:rPr>
        <w:t>, H., Bootsman</w:t>
      </w:r>
      <w:r w:rsidRPr="001330C4">
        <w:rPr>
          <w:b/>
          <w:bCs/>
        </w:rPr>
        <w:t xml:space="preserve"> en</w:t>
      </w:r>
      <w:r w:rsidR="00F6667A" w:rsidRPr="00F6667A">
        <w:rPr>
          <w:b/>
          <w:bCs/>
        </w:rPr>
        <w:t xml:space="preserve"> J. Hoogewoud</w:t>
      </w:r>
      <w:r w:rsidR="00F6667A" w:rsidRPr="00F6667A">
        <w:t xml:space="preserve"> (202</w:t>
      </w:r>
      <w:r w:rsidRPr="001330C4">
        <w:t>5</w:t>
      </w:r>
      <w:r w:rsidR="00F6667A" w:rsidRPr="00F6667A">
        <w:t>) De interactie tussen grondwater en oppervlaktewater: Valkuilen bij het modelleren van waterlopen. Stromingen, vol. 31, no.4, pag. 5-21</w:t>
      </w:r>
    </w:p>
    <w:p w14:paraId="0F798064" w14:textId="6D6C9D3A" w:rsidR="001330C4" w:rsidRPr="001330C4" w:rsidRDefault="001330C4" w:rsidP="001330C4">
      <w:pPr>
        <w:pStyle w:val="Normaal"/>
      </w:pPr>
      <w:r w:rsidRPr="00F6667A">
        <w:rPr>
          <w:b/>
          <w:bCs/>
        </w:rPr>
        <w:t>Ernst, L.F.</w:t>
      </w:r>
      <w:r w:rsidRPr="00F6667A">
        <w:t xml:space="preserve"> (1962) Grondwaterstromingen in de verzadigde zone en hun berekening bij de aanwezigheid van horizontale evenwijdige leidingen. Verslagen van de landbouwkundige onderzoekingen. </w:t>
      </w:r>
      <w:proofErr w:type="spellStart"/>
      <w:r w:rsidRPr="00F6667A">
        <w:t>Pudoc</w:t>
      </w:r>
      <w:proofErr w:type="spellEnd"/>
      <w:r w:rsidRPr="00F6667A">
        <w:t xml:space="preserve"> Nr. 67.15, Wageningen. 189p.</w:t>
      </w:r>
    </w:p>
    <w:p w14:paraId="34414761" w14:textId="1E286A0F" w:rsidR="00F6667A" w:rsidRPr="001330C4" w:rsidRDefault="00F6667A" w:rsidP="00F6667A">
      <w:pPr>
        <w:pStyle w:val="Normaal"/>
      </w:pPr>
      <w:r w:rsidRPr="00F6667A">
        <w:rPr>
          <w:b/>
          <w:bCs/>
        </w:rPr>
        <w:t>Huisman, L.</w:t>
      </w:r>
      <w:r w:rsidRPr="00F6667A">
        <w:t xml:space="preserve"> (1972) </w:t>
      </w:r>
      <w:proofErr w:type="spellStart"/>
      <w:r w:rsidRPr="00F6667A">
        <w:t>Groundwater</w:t>
      </w:r>
      <w:proofErr w:type="spellEnd"/>
      <w:r w:rsidRPr="00F6667A">
        <w:t xml:space="preserve"> Recovery. </w:t>
      </w:r>
      <w:proofErr w:type="spellStart"/>
      <w:r w:rsidRPr="00F6667A">
        <w:t>MacMillan</w:t>
      </w:r>
      <w:proofErr w:type="spellEnd"/>
      <w:r w:rsidRPr="00F6667A">
        <w:t xml:space="preserve">, SBN 333 09870 6, </w:t>
      </w:r>
      <w:proofErr w:type="spellStart"/>
      <w:r w:rsidRPr="00F6667A">
        <w:t>Piman</w:t>
      </w:r>
      <w:proofErr w:type="spellEnd"/>
      <w:r w:rsidRPr="00F6667A">
        <w:t xml:space="preserve"> Press, Bath. 336.</w:t>
      </w:r>
    </w:p>
    <w:p w14:paraId="10E0CF8B" w14:textId="7C30CFEE" w:rsidR="001330C4" w:rsidRPr="00F6667A" w:rsidRDefault="001330C4" w:rsidP="00F21ACB">
      <w:pPr>
        <w:pStyle w:val="Normaal"/>
      </w:pPr>
      <w:r w:rsidRPr="001330C4">
        <w:rPr>
          <w:b/>
          <w:bCs/>
        </w:rPr>
        <w:t xml:space="preserve">Van </w:t>
      </w:r>
      <w:r w:rsidRPr="00F6667A">
        <w:rPr>
          <w:b/>
          <w:bCs/>
        </w:rPr>
        <w:t>Bakel, J.</w:t>
      </w:r>
      <w:r w:rsidRPr="00F6667A">
        <w:t xml:space="preserve"> (1996) De hydrologische grootheid ’Ernst’. In: Stromingen, vol (2) nr. 2, pag.17-21</w:t>
      </w:r>
    </w:p>
    <w:p w14:paraId="475C339F" w14:textId="1A219B3F" w:rsidR="00F6667A" w:rsidRPr="00F6667A" w:rsidRDefault="00F6667A" w:rsidP="00F6667A">
      <w:pPr>
        <w:pStyle w:val="Normaal"/>
      </w:pPr>
      <w:r w:rsidRPr="00F6667A">
        <w:rPr>
          <w:b/>
          <w:bCs/>
        </w:rPr>
        <w:t>Verr</w:t>
      </w:r>
      <w:r w:rsidR="001330C4" w:rsidRPr="001330C4">
        <w:rPr>
          <w:b/>
          <w:bCs/>
        </w:rPr>
        <w:t>u</w:t>
      </w:r>
      <w:r w:rsidRPr="00F6667A">
        <w:rPr>
          <w:b/>
          <w:bCs/>
        </w:rPr>
        <w:t>ijt, A.</w:t>
      </w:r>
      <w:r w:rsidRPr="00F6667A">
        <w:t xml:space="preserve"> (1970) </w:t>
      </w:r>
      <w:proofErr w:type="spellStart"/>
      <w:r w:rsidRPr="00F6667A">
        <w:t>Theory</w:t>
      </w:r>
      <w:proofErr w:type="spellEnd"/>
      <w:r w:rsidRPr="00F6667A">
        <w:t xml:space="preserve"> of </w:t>
      </w:r>
      <w:proofErr w:type="spellStart"/>
      <w:r w:rsidRPr="00F6667A">
        <w:t>Groundwater</w:t>
      </w:r>
      <w:proofErr w:type="spellEnd"/>
      <w:r w:rsidRPr="00F6667A">
        <w:t xml:space="preserve"> Flow. </w:t>
      </w:r>
      <w:proofErr w:type="spellStart"/>
      <w:r w:rsidRPr="00F6667A">
        <w:t>MacMillan</w:t>
      </w:r>
      <w:proofErr w:type="spellEnd"/>
      <w:r w:rsidRPr="00F6667A">
        <w:t>, Pitman Press Bath, 190p.</w:t>
      </w:r>
    </w:p>
    <w:bookmarkEnd w:id="16"/>
    <w:p w14:paraId="6099F43F" w14:textId="5EC20632" w:rsidR="00ED6E6A" w:rsidRPr="001330C4" w:rsidRDefault="00D23D5C" w:rsidP="00712C0D">
      <w:pPr>
        <w:pStyle w:val="TitleEN"/>
        <w:rPr>
          <w:lang w:val="nl-NL"/>
        </w:rPr>
      </w:pPr>
      <w:r w:rsidRPr="001330C4">
        <w:rPr>
          <w:color w:val="A0CBEE"/>
          <w:lang w:val="nl-NL"/>
        </w:rPr>
        <w:t xml:space="preserve">Summary </w:t>
      </w:r>
      <w:r w:rsidR="009670FB" w:rsidRPr="001330C4">
        <w:rPr>
          <w:lang w:val="nl-NL"/>
        </w:rPr>
        <w:t xml:space="preserve">English </w:t>
      </w:r>
      <w:proofErr w:type="spellStart"/>
      <w:r w:rsidR="00B83EEF">
        <w:rPr>
          <w:lang w:val="nl-NL"/>
        </w:rPr>
        <w:t>Ernst’s</w:t>
      </w:r>
      <w:proofErr w:type="spellEnd"/>
      <w:r w:rsidR="00B83EEF">
        <w:rPr>
          <w:lang w:val="nl-NL"/>
        </w:rPr>
        <w:t xml:space="preserve"> (1962) cross </w:t>
      </w:r>
      <w:proofErr w:type="spellStart"/>
      <w:r w:rsidR="00B83EEF">
        <w:rPr>
          <w:lang w:val="nl-NL"/>
        </w:rPr>
        <w:t>section</w:t>
      </w:r>
      <w:proofErr w:type="spellEnd"/>
      <w:r w:rsidR="00B83EEF">
        <w:rPr>
          <w:lang w:val="nl-NL"/>
        </w:rPr>
        <w:t xml:space="preserve"> </w:t>
      </w:r>
      <w:proofErr w:type="spellStart"/>
      <w:r w:rsidR="00B83EEF">
        <w:rPr>
          <w:lang w:val="nl-NL"/>
        </w:rPr>
        <w:t>unraveled</w:t>
      </w:r>
      <w:proofErr w:type="spellEnd"/>
    </w:p>
    <w:p w14:paraId="473AFB4D" w14:textId="399B83FB" w:rsidR="00F21ACB" w:rsidRPr="00F21ACB" w:rsidRDefault="00F21ACB" w:rsidP="00F21ACB">
      <w:pPr>
        <w:spacing w:before="40" w:line="292" w:lineRule="auto"/>
        <w:ind w:left="190" w:right="1925"/>
        <w:rPr>
          <w:i/>
          <w:color w:val="4A4A49"/>
          <w:sz w:val="17"/>
          <w:lang w:val="en-US"/>
        </w:rPr>
      </w:pPr>
      <w:r w:rsidRPr="00F21ACB">
        <w:rPr>
          <w:i/>
          <w:color w:val="4A4A49"/>
          <w:sz w:val="17"/>
          <w:lang w:val="en-US"/>
        </w:rPr>
        <w:t xml:space="preserve">This paper presents a non-trivial, quantitative unraveling and back-substitution of the cross section shown in Fig. 7 of the well-known dissertation by Ernst (1962). First, the idealized cross section is analytically decomposed, assuming a constant aquifer thickness and reducing the ditch to a point. Next, the cross section is analyzed as originally drawn by Ernst, i.e. with a strongly bulging phreatic surface and realistic ditch dimensions. The differences between the two representations are discussed. Subsequently, the radial resistance caused by a shallow ditch is analytically developed up to the asymptotic approximation presented by both Ernst(1962) and Huisman(1972), while it is also demonstrated that its range of validity is quite limited. An approximation applicable to substantially larger ditch radii is proposed. The treatment is then extended to show how vertical anisotropy must be incorporated into the resistance formula. Finally, attention is given to the dashed line in Ernst’s Fig. 7b and to the interpretation of the somewhat enigmatic quantity </w:t>
      </w:r>
      <m:oMath>
        <m:sSup>
          <m:sSupPr>
            <m:ctrlPr>
              <w:rPr>
                <w:rFonts w:ascii="Cambria Math" w:hAnsi="Cambria Math"/>
                <w:i/>
                <w:color w:val="4A4A49"/>
                <w:sz w:val="17"/>
                <w:lang w:val="en-US"/>
              </w:rPr>
            </m:ctrlPr>
          </m:sSupPr>
          <m:e>
            <m:r>
              <w:rPr>
                <w:rFonts w:ascii="Cambria Math" w:hAnsi="Cambria Math"/>
                <w:color w:val="4A4A49"/>
                <w:sz w:val="17"/>
                <w:lang w:val="en-US"/>
              </w:rPr>
              <m:t>D</m:t>
            </m:r>
          </m:e>
          <m:sup>
            <m:r>
              <w:rPr>
                <w:rFonts w:ascii="Cambria Math" w:hAnsi="Cambria Math"/>
                <w:color w:val="4A4A49"/>
                <w:sz w:val="17"/>
                <w:lang w:val="en-US"/>
              </w:rPr>
              <m:t>*</m:t>
            </m:r>
          </m:sup>
        </m:sSup>
      </m:oMath>
      <w:r w:rsidRPr="00F21ACB">
        <w:rPr>
          <w:i/>
          <w:color w:val="4A4A49"/>
          <w:sz w:val="17"/>
          <w:lang w:val="en-US"/>
        </w:rPr>
        <w:t>in Ernst’s cross section.</w:t>
      </w:r>
    </w:p>
    <w:p w14:paraId="0D3BFAF1" w14:textId="3DE48981" w:rsidR="00ED6E6A" w:rsidRPr="001330C4" w:rsidRDefault="009670FB" w:rsidP="009670FB">
      <w:pPr>
        <w:spacing w:before="40" w:line="292" w:lineRule="auto"/>
        <w:ind w:left="190" w:right="1925"/>
        <w:rPr>
          <w:i/>
          <w:color w:val="4A4A49"/>
          <w:sz w:val="17"/>
        </w:rPr>
      </w:pPr>
      <w:r w:rsidRPr="001330C4">
        <w:rPr>
          <w:i/>
          <w:color w:val="4A4A49"/>
          <w:sz w:val="17"/>
        </w:rPr>
        <w:t>.</w:t>
      </w:r>
    </w:p>
    <w:p w14:paraId="5116B229" w14:textId="77777777" w:rsidR="00ED6E6A" w:rsidRPr="001330C4" w:rsidRDefault="00ED6E6A">
      <w:pPr>
        <w:spacing w:line="292" w:lineRule="auto"/>
        <w:rPr>
          <w:sz w:val="17"/>
        </w:rPr>
        <w:sectPr w:rsidR="00ED6E6A" w:rsidRPr="001330C4">
          <w:footerReference w:type="even" r:id="rId16"/>
          <w:footerReference w:type="default" r:id="rId17"/>
          <w:pgSz w:w="9640" w:h="13610"/>
          <w:pgMar w:top="940" w:right="0" w:bottom="800" w:left="660" w:header="0" w:footer="611" w:gutter="0"/>
          <w:cols w:space="708"/>
        </w:sectPr>
      </w:pPr>
    </w:p>
    <w:p w14:paraId="6EBDBB17" w14:textId="77777777" w:rsidR="00ED6E6A" w:rsidRPr="001330C4" w:rsidRDefault="000D1670">
      <w:pPr>
        <w:pStyle w:val="BodyText"/>
        <w:spacing w:before="4"/>
        <w:rPr>
          <w:rFonts w:ascii="Times New Roman"/>
        </w:rPr>
      </w:pPr>
      <w:r w:rsidRPr="001330C4">
        <w:rPr>
          <w:noProof/>
        </w:rPr>
        <mc:AlternateContent>
          <mc:Choice Requires="wpg">
            <w:drawing>
              <wp:anchor distT="0" distB="0" distL="114300" distR="114300" simplePos="0" relativeHeight="1264" behindDoc="0" locked="0" layoutInCell="1" allowOverlap="1" wp14:anchorId="4C2E0F24" wp14:editId="1E07BC2F">
                <wp:simplePos x="0" y="0"/>
                <wp:positionH relativeFrom="page">
                  <wp:posOffset>1083310</wp:posOffset>
                </wp:positionH>
                <wp:positionV relativeFrom="page">
                  <wp:posOffset>539115</wp:posOffset>
                </wp:positionV>
                <wp:extent cx="4860290" cy="3110230"/>
                <wp:effectExtent l="0" t="0" r="0" b="0"/>
                <wp:wrapNone/>
                <wp:docPr id="29803044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wps:cNvSpPr>
                        <wps:spPr bwMode="auto">
                          <a:xfrm>
                            <a:off x="8787" y="3741"/>
                            <a:ext cx="567" cy="2007"/>
                          </a:xfrm>
                          <a:prstGeom prst="rect">
                            <a:avLst/>
                          </a:prstGeom>
                          <a:solidFill>
                            <a:srgbClr val="FFFFFF"/>
                          </a:solidFill>
                          <a:ln>
                            <a:noFill/>
                          </a:ln>
                        </wps:spPr>
                        <wps:bodyPr rot="0" vert="horz" wrap="square" lIns="91440" tIns="45720" rIns="91440" bIns="45720" anchor="t" anchorCtr="0" upright="1">
                          <a:noAutofit/>
                        </wps:bodyPr>
                      </wps:wsp>
                      <wps:wsp>
                        <wps:cNvPr id="13" name="Text Box 4"/>
                        <wps:cNvSpPr txBox="1">
                          <a:spLocks/>
                        </wps:cNvSpPr>
                        <wps:spPr bwMode="auto">
                          <a:xfrm>
                            <a:off x="1700" y="850"/>
                            <a:ext cx="7087" cy="3163"/>
                          </a:xfrm>
                          <a:prstGeom prst="rect">
                            <a:avLst/>
                          </a:prstGeom>
                          <a:solidFill>
                            <a:srgbClr val="A0CBEE"/>
                          </a:solidFill>
                          <a:ln>
                            <a:noFill/>
                          </a:ln>
                        </wps:spPr>
                        <wps:txbx>
                          <w:txbxContent>
                            <w:p w14:paraId="3894A28B" w14:textId="77777777" w:rsidR="00ED6E6A" w:rsidRDefault="00D23D5C">
                              <w:pPr>
                                <w:spacing w:before="132"/>
                                <w:ind w:left="170"/>
                                <w:rPr>
                                  <w:rFonts w:ascii="Arial"/>
                                  <w:b/>
                                </w:rPr>
                              </w:pPr>
                              <w:r>
                                <w:rPr>
                                  <w:rFonts w:ascii="Arial"/>
                                  <w:b/>
                                  <w:color w:val="FFFFFF"/>
                                </w:rPr>
                                <w:t>Auteurs</w:t>
                              </w:r>
                            </w:p>
                            <w:p w14:paraId="392C8DBB" w14:textId="77777777" w:rsidR="00ED6E6A" w:rsidRDefault="00ED6E6A">
                              <w:pPr>
                                <w:spacing w:before="9"/>
                                <w:rPr>
                                  <w:rFonts w:ascii="Times New Roman"/>
                                  <w:sz w:val="23"/>
                                </w:rPr>
                              </w:pPr>
                            </w:p>
                            <w:p w14:paraId="7D461399" w14:textId="7ED1A46A" w:rsidR="00ED6E6A" w:rsidRDefault="008647FE">
                              <w:pPr>
                                <w:ind w:left="170"/>
                                <w:rPr>
                                  <w:rFonts w:ascii="Arial"/>
                                  <w:sz w:val="17"/>
                                </w:rPr>
                              </w:pPr>
                              <w:r>
                                <w:rPr>
                                  <w:rFonts w:ascii="Arial"/>
                                  <w:color w:val="FFFFFF"/>
                                  <w:sz w:val="17"/>
                                </w:rPr>
                                <w:t>Theo Olsthoorn</w:t>
                              </w:r>
                            </w:p>
                            <w:p w14:paraId="794B5A60" w14:textId="77777777" w:rsidR="008647FE" w:rsidRDefault="008647FE">
                              <w:pPr>
                                <w:spacing w:before="44" w:line="292" w:lineRule="auto"/>
                                <w:ind w:left="170"/>
                                <w:rPr>
                                  <w:color w:val="FFFFFF"/>
                                  <w:w w:val="105"/>
                                  <w:sz w:val="17"/>
                                </w:rPr>
                              </w:pPr>
                              <w:r>
                                <w:rPr>
                                  <w:color w:val="FFFFFF"/>
                                  <w:w w:val="105"/>
                                  <w:sz w:val="17"/>
                                </w:rPr>
                                <w:t>Voorheen TUD en Waternet</w:t>
                              </w:r>
                            </w:p>
                            <w:p w14:paraId="046ADE87" w14:textId="3B71C98D" w:rsidR="00ED6E6A" w:rsidRDefault="008647FE">
                              <w:pPr>
                                <w:spacing w:before="44" w:line="292" w:lineRule="auto"/>
                                <w:ind w:left="170"/>
                                <w:rPr>
                                  <w:color w:val="FFFFFF"/>
                                  <w:w w:val="105"/>
                                  <w:sz w:val="17"/>
                                </w:rPr>
                              </w:pPr>
                              <w:hyperlink r:id="rId18" w:history="1">
                                <w:r w:rsidRPr="00317139">
                                  <w:rPr>
                                    <w:rStyle w:val="Hyperlink"/>
                                    <w:rFonts w:cs="Trebuchet MS"/>
                                    <w:w w:val="105"/>
                                    <w:sz w:val="17"/>
                                  </w:rPr>
                                  <w:t>tolsthoorn@gmai.com</w:t>
                                </w:r>
                              </w:hyperlink>
                            </w:p>
                            <w:p w14:paraId="4F433514" w14:textId="4E2B8C3B" w:rsidR="008647FE" w:rsidRDefault="008647FE">
                              <w:pPr>
                                <w:spacing w:before="44" w:line="292" w:lineRule="auto"/>
                                <w:ind w:left="170"/>
                                <w:rPr>
                                  <w:color w:val="FFFFFF"/>
                                  <w:w w:val="105"/>
                                  <w:sz w:val="17"/>
                                </w:rPr>
                              </w:pPr>
                              <w:r>
                                <w:rPr>
                                  <w:color w:val="FFFFFF"/>
                                  <w:w w:val="105"/>
                                  <w:sz w:val="17"/>
                                </w:rPr>
                                <w:t>David Simpson</w:t>
                              </w:r>
                            </w:p>
                            <w:p w14:paraId="2419501F" w14:textId="37F9EE21" w:rsidR="008647FE" w:rsidRDefault="008647FE">
                              <w:pPr>
                                <w:spacing w:before="44" w:line="292" w:lineRule="auto"/>
                                <w:ind w:left="170"/>
                                <w:rPr>
                                  <w:color w:val="FFFFFF"/>
                                  <w:w w:val="105"/>
                                  <w:sz w:val="17"/>
                                </w:rPr>
                              </w:pPr>
                              <w:r>
                                <w:rPr>
                                  <w:color w:val="FFFFFF"/>
                                  <w:w w:val="105"/>
                                  <w:sz w:val="17"/>
                                </w:rPr>
                                <w:t>AGT …</w:t>
                              </w:r>
                            </w:p>
                            <w:p w14:paraId="1D138692" w14:textId="336351A6" w:rsidR="008647FE" w:rsidRDefault="008647FE">
                              <w:pPr>
                                <w:spacing w:before="44" w:line="292" w:lineRule="auto"/>
                                <w:ind w:left="170"/>
                                <w:rPr>
                                  <w:color w:val="FFFFFF"/>
                                  <w:w w:val="105"/>
                                  <w:sz w:val="17"/>
                                </w:rPr>
                              </w:pPr>
                              <w:r>
                                <w:rPr>
                                  <w:color w:val="FFFFFF"/>
                                  <w:w w:val="105"/>
                                  <w:sz w:val="17"/>
                                </w:rPr>
                                <w:t>Cas Leyens</w:t>
                              </w:r>
                            </w:p>
                            <w:p w14:paraId="36074E36" w14:textId="2387DE0C" w:rsidR="008647FE" w:rsidRPr="009670FB" w:rsidRDefault="008647FE">
                              <w:pPr>
                                <w:spacing w:before="44" w:line="292" w:lineRule="auto"/>
                                <w:ind w:left="170"/>
                                <w:rPr>
                                  <w:sz w:val="17"/>
                                </w:rPr>
                              </w:pPr>
                              <w:r>
                                <w:rPr>
                                  <w:color w:val="FFFFFF"/>
                                  <w:w w:val="105"/>
                                  <w:sz w:val="17"/>
                                </w:rPr>
                                <w:t>AGT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2E0F24" id="Group 5" o:spid="_x0000_s1027" style="position:absolute;margin-left:85.3pt;margin-top:42.45pt;width:382.7pt;height:244.9pt;z-index:1264;mso-position-horizontal-relative:page;mso-position-vertical-relative:page" coordorigin="1700,850" coordsize="7654,4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">
                <v:rect id="Rectangle 5" o:spid="_x0000_s1028" style="position:absolute;left:8787;top:3741;width:567;height:2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" stroked="f"/>
                <v:shape id="Text Box 4" o:spid="_x0000_s1029" type="#_x0000_t202" style="position:absolute;left:1700;top:850;width:7087;height:3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" fillcolor="#a0cbee" stroked="f">
                  <v:textbox inset="0,0,0,0">
                    <w:txbxContent>
                      <w:p w14:paraId="3894A28B" w14:textId="77777777" w:rsidR="00ED6E6A" w:rsidRDefault="00D23D5C">
                        <w:pPr>
                          <w:spacing w:before="132"/>
                          <w:ind w:left="170"/>
                          <w:rPr>
                            <w:rFonts w:ascii="Arial"/>
                            <w:b/>
                          </w:rPr>
                        </w:pPr>
                        <w:r>
                          <w:rPr>
                            <w:rFonts w:ascii="Arial"/>
                            <w:b/>
                            <w:color w:val="FFFFFF"/>
                          </w:rPr>
                          <w:t>Auteurs</w:t>
                        </w:r>
                      </w:p>
                      <w:p w14:paraId="392C8DBB" w14:textId="77777777" w:rsidR="00ED6E6A" w:rsidRDefault="00ED6E6A">
                        <w:pPr>
                          <w:spacing w:before="9"/>
                          <w:rPr>
                            <w:rFonts w:ascii="Times New Roman"/>
                            <w:sz w:val="23"/>
                          </w:rPr>
                        </w:pPr>
                      </w:p>
                      <w:p w14:paraId="7D461399" w14:textId="7ED1A46A" w:rsidR="00ED6E6A" w:rsidRDefault="008647FE">
                        <w:pPr>
                          <w:ind w:left="170"/>
                          <w:rPr>
                            <w:rFonts w:ascii="Arial"/>
                            <w:sz w:val="17"/>
                          </w:rPr>
                        </w:pPr>
                        <w:r>
                          <w:rPr>
                            <w:rFonts w:ascii="Arial"/>
                            <w:color w:val="FFFFFF"/>
                            <w:sz w:val="17"/>
                          </w:rPr>
                          <w:t>Theo Olsthoorn</w:t>
                        </w:r>
                      </w:p>
                      <w:p w14:paraId="794B5A60" w14:textId="77777777" w:rsidR="008647FE" w:rsidRDefault="008647FE">
                        <w:pPr>
                          <w:spacing w:before="44" w:line="292" w:lineRule="auto"/>
                          <w:ind w:left="170"/>
                          <w:rPr>
                            <w:color w:val="FFFFFF"/>
                            <w:w w:val="105"/>
                            <w:sz w:val="17"/>
                          </w:rPr>
                        </w:pPr>
                        <w:r>
                          <w:rPr>
                            <w:color w:val="FFFFFF"/>
                            <w:w w:val="105"/>
                            <w:sz w:val="17"/>
                          </w:rPr>
                          <w:t xml:space="preserve">Voorheen TUD en </w:t>
                        </w:r>
                        <w:proofErr w:type="spellStart"/>
                        <w:r>
                          <w:rPr>
                            <w:color w:val="FFFFFF"/>
                            <w:w w:val="105"/>
                            <w:sz w:val="17"/>
                          </w:rPr>
                          <w:t>Waternet</w:t>
                        </w:r>
                        <w:proofErr w:type="spellEnd"/>
                      </w:p>
                      <w:p w14:paraId="046ADE87" w14:textId="3B71C98D" w:rsidR="00ED6E6A" w:rsidRDefault="008647FE">
                        <w:pPr>
                          <w:spacing w:before="44" w:line="292" w:lineRule="auto"/>
                          <w:ind w:left="170"/>
                          <w:rPr>
                            <w:color w:val="FFFFFF"/>
                            <w:w w:val="105"/>
                            <w:sz w:val="17"/>
                          </w:rPr>
                        </w:pPr>
                        <w:hyperlink r:id="rId19" w:history="1">
                          <w:r w:rsidRPr="00317139">
                            <w:rPr>
                              <w:rStyle w:val="Hyperlink"/>
                              <w:rFonts w:cs="Trebuchet MS"/>
                              <w:w w:val="105"/>
                              <w:sz w:val="17"/>
                            </w:rPr>
                            <w:t>tolsthoorn@gmai.com</w:t>
                          </w:r>
                        </w:hyperlink>
                      </w:p>
                      <w:p w14:paraId="4F433514" w14:textId="4E2B8C3B" w:rsidR="008647FE" w:rsidRDefault="008647FE">
                        <w:pPr>
                          <w:spacing w:before="44" w:line="292" w:lineRule="auto"/>
                          <w:ind w:left="170"/>
                          <w:rPr>
                            <w:color w:val="FFFFFF"/>
                            <w:w w:val="105"/>
                            <w:sz w:val="17"/>
                          </w:rPr>
                        </w:pPr>
                        <w:r>
                          <w:rPr>
                            <w:color w:val="FFFFFF"/>
                            <w:w w:val="105"/>
                            <w:sz w:val="17"/>
                          </w:rPr>
                          <w:t>David Simpson</w:t>
                        </w:r>
                      </w:p>
                      <w:p w14:paraId="2419501F" w14:textId="37F9EE21" w:rsidR="008647FE" w:rsidRDefault="008647FE">
                        <w:pPr>
                          <w:spacing w:before="44" w:line="292" w:lineRule="auto"/>
                          <w:ind w:left="170"/>
                          <w:rPr>
                            <w:color w:val="FFFFFF"/>
                            <w:w w:val="105"/>
                            <w:sz w:val="17"/>
                          </w:rPr>
                        </w:pPr>
                        <w:r>
                          <w:rPr>
                            <w:color w:val="FFFFFF"/>
                            <w:w w:val="105"/>
                            <w:sz w:val="17"/>
                          </w:rPr>
                          <w:t>AGT …</w:t>
                        </w:r>
                      </w:p>
                      <w:p w14:paraId="1D138692" w14:textId="336351A6" w:rsidR="008647FE" w:rsidRDefault="008647FE">
                        <w:pPr>
                          <w:spacing w:before="44" w:line="292" w:lineRule="auto"/>
                          <w:ind w:left="170"/>
                          <w:rPr>
                            <w:color w:val="FFFFFF"/>
                            <w:w w:val="105"/>
                            <w:sz w:val="17"/>
                          </w:rPr>
                        </w:pPr>
                        <w:r>
                          <w:rPr>
                            <w:color w:val="FFFFFF"/>
                            <w:w w:val="105"/>
                            <w:sz w:val="17"/>
                          </w:rPr>
                          <w:t>Cas Leyens</w:t>
                        </w:r>
                      </w:p>
                      <w:p w14:paraId="36074E36" w14:textId="2387DE0C" w:rsidR="008647FE" w:rsidRPr="009670FB" w:rsidRDefault="008647FE">
                        <w:pPr>
                          <w:spacing w:before="44" w:line="292" w:lineRule="auto"/>
                          <w:ind w:left="170"/>
                          <w:rPr>
                            <w:sz w:val="17"/>
                          </w:rPr>
                        </w:pPr>
                        <w:r>
                          <w:rPr>
                            <w:color w:val="FFFFFF"/>
                            <w:w w:val="105"/>
                            <w:sz w:val="17"/>
                          </w:rPr>
                          <w:t>AGT …</w:t>
                        </w:r>
                      </w:p>
                    </w:txbxContent>
                  </v:textbox>
                </v:shape>
                <w10:wrap anchorx="page" anchory="page"/>
              </v:group>
            </w:pict>
          </mc:Fallback>
        </mc:AlternateContent>
      </w:r>
    </w:p>
    <w:p w14:paraId="7FBF4648" w14:textId="77777777" w:rsidR="00ED6E6A" w:rsidRPr="001330C4" w:rsidRDefault="00ED6E6A">
      <w:pPr>
        <w:rPr>
          <w:rFonts w:ascii="Times New Roman"/>
        </w:rPr>
      </w:pPr>
    </w:p>
    <w:p w14:paraId="67F82BC5" w14:textId="77777777" w:rsidR="009670FB" w:rsidRPr="001330C4" w:rsidRDefault="009670FB">
      <w:pPr>
        <w:rPr>
          <w:rFonts w:ascii="Times New Roman"/>
        </w:rPr>
      </w:pPr>
    </w:p>
    <w:p w14:paraId="36B408E5" w14:textId="77777777" w:rsidR="009670FB" w:rsidRPr="001330C4" w:rsidRDefault="009670FB">
      <w:pPr>
        <w:rPr>
          <w:rFonts w:ascii="Times New Roman"/>
        </w:rPr>
      </w:pPr>
    </w:p>
    <w:p w14:paraId="33C61B59" w14:textId="77777777" w:rsidR="009670FB" w:rsidRPr="001330C4" w:rsidRDefault="009670FB">
      <w:pPr>
        <w:rPr>
          <w:rFonts w:ascii="Times New Roman"/>
        </w:rPr>
      </w:pPr>
    </w:p>
    <w:p w14:paraId="5213FD39" w14:textId="77777777" w:rsidR="009670FB" w:rsidRPr="001330C4" w:rsidRDefault="009670FB">
      <w:pPr>
        <w:rPr>
          <w:rFonts w:ascii="Times New Roman"/>
        </w:rPr>
      </w:pPr>
    </w:p>
    <w:p w14:paraId="63E65004" w14:textId="77777777" w:rsidR="009670FB" w:rsidRPr="001330C4" w:rsidRDefault="009670FB">
      <w:pPr>
        <w:rPr>
          <w:rFonts w:ascii="Times New Roman"/>
        </w:rPr>
      </w:pPr>
    </w:p>
    <w:p w14:paraId="1598A144" w14:textId="77777777" w:rsidR="009670FB" w:rsidRPr="001330C4" w:rsidRDefault="009670FB">
      <w:pPr>
        <w:rPr>
          <w:rFonts w:ascii="Times New Roman"/>
        </w:rPr>
      </w:pPr>
    </w:p>
    <w:p w14:paraId="1B6F7231" w14:textId="77777777" w:rsidR="009670FB" w:rsidRPr="001330C4" w:rsidRDefault="009670FB">
      <w:pPr>
        <w:rPr>
          <w:rFonts w:ascii="Times New Roman"/>
        </w:rPr>
      </w:pPr>
    </w:p>
    <w:p w14:paraId="1D7C7607" w14:textId="77777777" w:rsidR="009670FB" w:rsidRPr="001330C4" w:rsidRDefault="009670FB">
      <w:pPr>
        <w:rPr>
          <w:rFonts w:ascii="Times New Roman"/>
        </w:rPr>
      </w:pPr>
      <w:r w:rsidRPr="001330C4">
        <w:rPr>
          <w:rFonts w:ascii="Times New Roman"/>
        </w:rPr>
        <w:br w:type="page"/>
      </w:r>
    </w:p>
    <w:p w14:paraId="4AC8B52C" w14:textId="77777777" w:rsidR="009670FB" w:rsidRPr="001330C4" w:rsidRDefault="009670FB" w:rsidP="009670FB">
      <w:pPr>
        <w:rPr>
          <w:rStyle w:val="TabelTEKSTLucidaSans7pt"/>
          <w:sz w:val="16"/>
          <w:szCs w:val="16"/>
        </w:rPr>
      </w:pPr>
      <w:r w:rsidRPr="001330C4">
        <w:rPr>
          <w:rStyle w:val="TabelTEKSTLucidaSans7pt"/>
          <w:sz w:val="16"/>
          <w:szCs w:val="16"/>
        </w:rPr>
        <w:t>Om de kwaliteit van het Stromingen-format te borgen hanteert de redactie tot slot onderstaande checklist. Wij vragen u deze checklist zelf na te lopen alvorens uw artikel in te sturen. Deze wordt uiteraard niet gepubliceerd. Mocht het artikel op een van deze punten niet voldoen, dan krijgt u het retour met het verzoek om op die punten alsnog het juiste format toe te passen.</w:t>
      </w:r>
    </w:p>
    <w:p w14:paraId="10DB2F88" w14:textId="77777777" w:rsidR="009670FB" w:rsidRPr="001330C4" w:rsidRDefault="009670FB" w:rsidP="009670FB">
      <w:pPr>
        <w:rPr>
          <w:rStyle w:val="TabelTEKSTLucidaSans7pt"/>
          <w:sz w:val="16"/>
          <w:szCs w:val="16"/>
        </w:rPr>
      </w:pPr>
    </w:p>
    <w:tbl>
      <w:tblPr>
        <w:tblW w:w="7890" w:type="dxa"/>
        <w:tblInd w:w="-75" w:type="dxa"/>
        <w:tblCellMar>
          <w:left w:w="0" w:type="dxa"/>
          <w:right w:w="0" w:type="dxa"/>
        </w:tblCellMar>
        <w:tblLook w:val="0000" w:firstRow="0" w:lastRow="0" w:firstColumn="0" w:lastColumn="0" w:noHBand="0" w:noVBand="0"/>
      </w:tblPr>
      <w:tblGrid>
        <w:gridCol w:w="2065"/>
        <w:gridCol w:w="5040"/>
        <w:gridCol w:w="785"/>
      </w:tblGrid>
      <w:tr w:rsidR="009670FB" w:rsidRPr="001330C4" w14:paraId="7CF6ADB8"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43BB2004"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7CC80859" w14:textId="77777777" w:rsidR="009670FB" w:rsidRPr="001330C4" w:rsidRDefault="009670FB" w:rsidP="00B94C91">
            <w:pPr>
              <w:rPr>
                <w:rFonts w:cs="Lucida Sans"/>
                <w:color w:val="4A4A49"/>
                <w:sz w:val="15"/>
                <w:szCs w:val="15"/>
                <w:lang w:eastAsia="en-US"/>
              </w:rPr>
            </w:pP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0F548CD" w14:textId="77777777" w:rsidR="009670FB" w:rsidRPr="001330C4" w:rsidRDefault="009670FB" w:rsidP="00B94C91">
            <w:pPr>
              <w:rPr>
                <w:rFonts w:cs="Lucida Sans"/>
                <w:color w:val="4A4A49"/>
                <w:sz w:val="15"/>
                <w:szCs w:val="15"/>
                <w:lang w:eastAsia="en-US"/>
              </w:rPr>
            </w:pPr>
            <w:proofErr w:type="gramStart"/>
            <w:r w:rsidRPr="001330C4">
              <w:rPr>
                <w:rFonts w:cs="Lucida Sans"/>
                <w:color w:val="4A4A49"/>
                <w:sz w:val="15"/>
                <w:szCs w:val="15"/>
                <w:lang w:eastAsia="en-US"/>
              </w:rPr>
              <w:t>Ja /</w:t>
            </w:r>
            <w:proofErr w:type="gramEnd"/>
            <w:r w:rsidRPr="001330C4">
              <w:rPr>
                <w:rFonts w:cs="Lucida Sans"/>
                <w:color w:val="4A4A49"/>
                <w:sz w:val="15"/>
                <w:szCs w:val="15"/>
                <w:lang w:eastAsia="en-US"/>
              </w:rPr>
              <w:t xml:space="preserve"> nee</w:t>
            </w:r>
          </w:p>
        </w:tc>
      </w:tr>
      <w:tr w:rsidR="009670FB" w:rsidRPr="001330C4" w14:paraId="5FB817CC"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1E737677"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Publicatievorm</w:t>
            </w: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4E946834"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Artikel (max. 4000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E6E7CD7" w14:textId="77777777" w:rsidR="009670FB" w:rsidRPr="001330C4" w:rsidRDefault="009670FB" w:rsidP="00B94C91">
            <w:pPr>
              <w:rPr>
                <w:rFonts w:cs="Lucida Sans"/>
                <w:color w:val="4A4A49"/>
                <w:sz w:val="15"/>
                <w:szCs w:val="15"/>
                <w:lang w:eastAsia="en-US"/>
              </w:rPr>
            </w:pPr>
          </w:p>
        </w:tc>
      </w:tr>
      <w:tr w:rsidR="009670FB" w:rsidRPr="001330C4" w14:paraId="216C2303"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3475E931"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2A7FCED9"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Essay (max. 4000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042F30B4" w14:textId="77777777" w:rsidR="009670FB" w:rsidRPr="001330C4" w:rsidRDefault="009670FB" w:rsidP="00B94C91">
            <w:pPr>
              <w:rPr>
                <w:rFonts w:cs="Lucida Sans"/>
                <w:color w:val="4A4A49"/>
                <w:sz w:val="15"/>
                <w:szCs w:val="15"/>
                <w:lang w:eastAsia="en-US"/>
              </w:rPr>
            </w:pPr>
          </w:p>
        </w:tc>
      </w:tr>
      <w:tr w:rsidR="009670FB" w:rsidRPr="001330C4" w14:paraId="637A2E32"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4C87F7B7"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17370837"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Extended abstract (2000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542EC90" w14:textId="77777777" w:rsidR="009670FB" w:rsidRPr="001330C4" w:rsidRDefault="009670FB" w:rsidP="00B94C91">
            <w:pPr>
              <w:rPr>
                <w:rFonts w:cs="Lucida Sans"/>
                <w:color w:val="4A4A49"/>
                <w:sz w:val="15"/>
                <w:szCs w:val="15"/>
                <w:lang w:eastAsia="en-US"/>
              </w:rPr>
            </w:pPr>
          </w:p>
        </w:tc>
      </w:tr>
      <w:tr w:rsidR="009670FB" w:rsidRPr="001330C4" w14:paraId="6453D776"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614B24DB"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1AD1C698"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Software (2000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7CBC714F" w14:textId="77777777" w:rsidR="009670FB" w:rsidRPr="001330C4" w:rsidRDefault="009670FB" w:rsidP="00B94C91">
            <w:pPr>
              <w:rPr>
                <w:rFonts w:cs="Lucida Sans"/>
                <w:color w:val="4A4A49"/>
                <w:sz w:val="15"/>
                <w:szCs w:val="15"/>
                <w:lang w:eastAsia="en-US"/>
              </w:rPr>
            </w:pPr>
          </w:p>
        </w:tc>
      </w:tr>
      <w:tr w:rsidR="009670FB" w:rsidRPr="001330C4" w14:paraId="18E3F83D"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F7DBC21"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15A73E45"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Reactie (max. 1000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4C0C8F58" w14:textId="77777777" w:rsidR="009670FB" w:rsidRPr="001330C4" w:rsidRDefault="009670FB" w:rsidP="00B94C91">
            <w:pPr>
              <w:rPr>
                <w:rFonts w:cs="Lucida Sans"/>
                <w:color w:val="4A4A49"/>
                <w:sz w:val="15"/>
                <w:szCs w:val="15"/>
                <w:lang w:eastAsia="en-US"/>
              </w:rPr>
            </w:pPr>
          </w:p>
        </w:tc>
      </w:tr>
      <w:tr w:rsidR="009670FB" w:rsidRPr="001330C4" w14:paraId="0239AB30"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CB70AC2"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1524A313"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Verslag (max. 1000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990C746" w14:textId="77777777" w:rsidR="009670FB" w:rsidRPr="001330C4" w:rsidRDefault="009670FB" w:rsidP="00B94C91">
            <w:pPr>
              <w:rPr>
                <w:rFonts w:cs="Lucida Sans"/>
                <w:color w:val="4A4A49"/>
                <w:sz w:val="15"/>
                <w:szCs w:val="15"/>
                <w:lang w:eastAsia="en-US"/>
              </w:rPr>
            </w:pPr>
          </w:p>
        </w:tc>
      </w:tr>
      <w:tr w:rsidR="009670FB" w:rsidRPr="001330C4" w14:paraId="1D05011C"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9691358"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4F181F0A"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Boekbespreking (max. 1000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6B6BAE27" w14:textId="77777777" w:rsidR="009670FB" w:rsidRPr="001330C4" w:rsidRDefault="009670FB" w:rsidP="00B94C91">
            <w:pPr>
              <w:rPr>
                <w:rFonts w:cs="Lucida Sans"/>
                <w:color w:val="4A4A49"/>
                <w:sz w:val="15"/>
                <w:szCs w:val="15"/>
                <w:lang w:eastAsia="en-US"/>
              </w:rPr>
            </w:pPr>
          </w:p>
        </w:tc>
      </w:tr>
      <w:tr w:rsidR="009670FB" w:rsidRPr="001330C4" w14:paraId="2F00FB5A"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64085B39"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2FA0818F"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 xml:space="preserve">Overige rubriek (max. 1000 woorden), nl.: </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B971B59" w14:textId="77777777" w:rsidR="009670FB" w:rsidRPr="001330C4" w:rsidRDefault="009670FB" w:rsidP="00B94C91">
            <w:pPr>
              <w:rPr>
                <w:rFonts w:cs="Lucida Sans"/>
                <w:color w:val="4A4A49"/>
                <w:sz w:val="15"/>
                <w:szCs w:val="15"/>
                <w:lang w:eastAsia="en-US"/>
              </w:rPr>
            </w:pPr>
          </w:p>
        </w:tc>
      </w:tr>
      <w:tr w:rsidR="009670FB" w:rsidRPr="001330C4" w14:paraId="30446DCD"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53B77340"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3FCD49FF" w14:textId="77777777" w:rsidR="009670FB" w:rsidRPr="001330C4" w:rsidRDefault="009670FB" w:rsidP="00B94C91">
            <w:pPr>
              <w:rPr>
                <w:rFonts w:cs="Lucida Sans"/>
                <w:color w:val="4A4A49"/>
                <w:sz w:val="15"/>
                <w:szCs w:val="15"/>
                <w:lang w:eastAsia="en-US"/>
              </w:rPr>
            </w:pP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419C9D1E" w14:textId="77777777" w:rsidR="009670FB" w:rsidRPr="001330C4" w:rsidRDefault="009670FB" w:rsidP="00B94C91">
            <w:pPr>
              <w:rPr>
                <w:rFonts w:cs="Lucida Sans"/>
                <w:color w:val="4A4A49"/>
                <w:sz w:val="15"/>
                <w:szCs w:val="15"/>
                <w:lang w:eastAsia="en-US"/>
              </w:rPr>
            </w:pPr>
          </w:p>
        </w:tc>
      </w:tr>
      <w:tr w:rsidR="009670FB" w:rsidRPr="001330C4" w14:paraId="04C29769"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4C352C83"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Algemeen</w:t>
            </w: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2EF96BAB" w14:textId="77777777" w:rsidR="009670FB" w:rsidRPr="001330C4" w:rsidRDefault="00BF7FD5" w:rsidP="00B94C91">
            <w:pPr>
              <w:rPr>
                <w:rFonts w:cs="Lucida Sans"/>
                <w:color w:val="4A4A49"/>
                <w:sz w:val="15"/>
                <w:szCs w:val="15"/>
                <w:lang w:eastAsia="en-US"/>
              </w:rPr>
            </w:pPr>
            <w:r w:rsidRPr="001330C4">
              <w:rPr>
                <w:rFonts w:cs="Lucida Sans"/>
                <w:color w:val="4A4A49"/>
                <w:sz w:val="15"/>
                <w:szCs w:val="15"/>
                <w:lang w:eastAsia="en-US"/>
              </w:rPr>
              <w:t>Hebben alle medeauteurs hun goedkeuring aan het manuscript gegeven?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1A43CF0" w14:textId="77777777" w:rsidR="009670FB" w:rsidRPr="001330C4" w:rsidRDefault="009670FB" w:rsidP="00B94C91">
            <w:pPr>
              <w:rPr>
                <w:rFonts w:cs="Lucida Sans"/>
                <w:color w:val="4A4A49"/>
                <w:sz w:val="15"/>
                <w:szCs w:val="15"/>
                <w:lang w:eastAsia="en-US"/>
              </w:rPr>
            </w:pPr>
          </w:p>
        </w:tc>
      </w:tr>
      <w:tr w:rsidR="00BF7FD5" w:rsidRPr="001330C4" w14:paraId="2BA539BD"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383750EA"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3D27FC92"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Spaties OK (geen dubbele)?</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42114588" w14:textId="77777777" w:rsidR="00BF7FD5" w:rsidRPr="001330C4" w:rsidRDefault="00BF7FD5" w:rsidP="00BF7FD5">
            <w:pPr>
              <w:rPr>
                <w:rFonts w:cs="Lucida Sans"/>
                <w:color w:val="4A4A49"/>
                <w:sz w:val="15"/>
                <w:szCs w:val="15"/>
                <w:lang w:eastAsia="en-US"/>
              </w:rPr>
            </w:pPr>
          </w:p>
        </w:tc>
      </w:tr>
      <w:tr w:rsidR="00BF7FD5" w:rsidRPr="001330C4" w14:paraId="6E2ADABA"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CA4DE80"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5BF8C258"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Omvang OK (niet meer dan het toegestane aantal woorden voor de publicatievorm)</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71448EE5" w14:textId="77777777" w:rsidR="00BF7FD5" w:rsidRPr="001330C4" w:rsidRDefault="00BF7FD5" w:rsidP="00BF7FD5">
            <w:pPr>
              <w:rPr>
                <w:rFonts w:cs="Lucida Sans"/>
                <w:color w:val="4A4A49"/>
                <w:sz w:val="15"/>
                <w:szCs w:val="15"/>
                <w:lang w:eastAsia="en-US"/>
              </w:rPr>
            </w:pPr>
          </w:p>
        </w:tc>
      </w:tr>
      <w:tr w:rsidR="00BF7FD5" w:rsidRPr="001330C4" w14:paraId="004897F7"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D16155E"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533EA478"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Auteursinformatie aanwezig (</w:t>
            </w:r>
            <w:proofErr w:type="gramStart"/>
            <w:r w:rsidRPr="001330C4">
              <w:rPr>
                <w:rFonts w:cs="Lucida Sans"/>
                <w:color w:val="4A4A49"/>
                <w:sz w:val="15"/>
                <w:szCs w:val="15"/>
                <w:lang w:eastAsia="en-US"/>
              </w:rPr>
              <w:t>voor</w:t>
            </w:r>
            <w:proofErr w:type="gramEnd"/>
            <w:r w:rsidRPr="001330C4">
              <w:rPr>
                <w:rFonts w:cs="Lucida Sans"/>
                <w:color w:val="4A4A49"/>
                <w:sz w:val="15"/>
                <w:szCs w:val="15"/>
                <w:lang w:eastAsia="en-US"/>
              </w:rPr>
              <w:t xml:space="preserve"> en achterin)?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5386A09" w14:textId="77777777" w:rsidR="00BF7FD5" w:rsidRPr="001330C4" w:rsidRDefault="00BF7FD5" w:rsidP="00BF7FD5">
            <w:pPr>
              <w:rPr>
                <w:rFonts w:cs="Lucida Sans"/>
                <w:color w:val="4A4A49"/>
                <w:sz w:val="15"/>
                <w:szCs w:val="15"/>
                <w:lang w:eastAsia="en-US"/>
              </w:rPr>
            </w:pPr>
          </w:p>
        </w:tc>
      </w:tr>
      <w:tr w:rsidR="00BF7FD5" w:rsidRPr="001330C4" w14:paraId="5DCF1330"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BFA9726"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57858464"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Spelling en spellingscontrole OK?</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834D4A8" w14:textId="77777777" w:rsidR="00BF7FD5" w:rsidRPr="001330C4" w:rsidRDefault="00BF7FD5" w:rsidP="00BF7FD5">
            <w:pPr>
              <w:rPr>
                <w:rFonts w:cs="Lucida Sans"/>
                <w:color w:val="4A4A49"/>
                <w:sz w:val="15"/>
                <w:szCs w:val="15"/>
                <w:lang w:eastAsia="en-US"/>
              </w:rPr>
            </w:pPr>
          </w:p>
        </w:tc>
      </w:tr>
      <w:tr w:rsidR="00BF7FD5" w:rsidRPr="001330C4" w14:paraId="16D949B8"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6C1FF053"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2053A2D4"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 xml:space="preserve">Geen afkortingen als </w:t>
            </w:r>
            <w:proofErr w:type="gramStart"/>
            <w:r w:rsidRPr="001330C4">
              <w:rPr>
                <w:rFonts w:cs="Lucida Sans"/>
                <w:color w:val="4A4A49"/>
                <w:sz w:val="15"/>
                <w:szCs w:val="15"/>
                <w:lang w:eastAsia="en-US"/>
              </w:rPr>
              <w:t>bijv. ,</w:t>
            </w:r>
            <w:proofErr w:type="gramEnd"/>
            <w:r w:rsidRPr="001330C4">
              <w:rPr>
                <w:rFonts w:cs="Lucida Sans"/>
                <w:color w:val="4A4A49"/>
                <w:sz w:val="15"/>
                <w:szCs w:val="15"/>
                <w:lang w:eastAsia="en-US"/>
              </w:rPr>
              <w:t xml:space="preserve"> i.p.v.?</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439A7076" w14:textId="77777777" w:rsidR="00BF7FD5" w:rsidRPr="001330C4" w:rsidRDefault="00BF7FD5" w:rsidP="00BF7FD5">
            <w:pPr>
              <w:rPr>
                <w:rFonts w:cs="Lucida Sans"/>
                <w:color w:val="4A4A49"/>
                <w:sz w:val="15"/>
                <w:szCs w:val="15"/>
                <w:lang w:eastAsia="en-US"/>
              </w:rPr>
            </w:pPr>
          </w:p>
        </w:tc>
      </w:tr>
      <w:tr w:rsidR="00BF7FD5" w:rsidRPr="001330C4" w14:paraId="773B663A"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28EDCC12"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45BA992B"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Paragraafkoppen OK (geen nummering)?</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292DD2A" w14:textId="77777777" w:rsidR="00BF7FD5" w:rsidRPr="001330C4" w:rsidRDefault="00BF7FD5" w:rsidP="00BF7FD5">
            <w:pPr>
              <w:rPr>
                <w:rFonts w:cs="Lucida Sans"/>
                <w:color w:val="4A4A49"/>
                <w:sz w:val="15"/>
                <w:szCs w:val="15"/>
                <w:lang w:eastAsia="en-US"/>
              </w:rPr>
            </w:pPr>
          </w:p>
        </w:tc>
      </w:tr>
      <w:tr w:rsidR="00BF7FD5" w:rsidRPr="001330C4" w14:paraId="3F135441"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3CCDB455"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3A8C050F"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 xml:space="preserve">Engelse titel en samenvatting voor artikelen, essays, </w:t>
            </w:r>
            <w:proofErr w:type="spellStart"/>
            <w:r w:rsidRPr="001330C4">
              <w:rPr>
                <w:rFonts w:cs="Lucida Sans"/>
                <w:color w:val="4A4A49"/>
                <w:sz w:val="15"/>
                <w:szCs w:val="15"/>
                <w:lang w:eastAsia="en-US"/>
              </w:rPr>
              <w:t>extended</w:t>
            </w:r>
            <w:proofErr w:type="spellEnd"/>
            <w:r w:rsidRPr="001330C4">
              <w:rPr>
                <w:rFonts w:cs="Lucida Sans"/>
                <w:color w:val="4A4A49"/>
                <w:sz w:val="15"/>
                <w:szCs w:val="15"/>
                <w:lang w:eastAsia="en-US"/>
              </w:rPr>
              <w:t xml:space="preserve"> abstracts en software</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8AAE4AC" w14:textId="77777777" w:rsidR="00BF7FD5" w:rsidRPr="001330C4" w:rsidRDefault="00BF7FD5" w:rsidP="00BF7FD5">
            <w:pPr>
              <w:rPr>
                <w:rFonts w:cs="Lucida Sans"/>
                <w:color w:val="4A4A49"/>
                <w:sz w:val="15"/>
                <w:szCs w:val="15"/>
                <w:lang w:eastAsia="en-US"/>
              </w:rPr>
            </w:pPr>
          </w:p>
        </w:tc>
      </w:tr>
      <w:tr w:rsidR="00BF7FD5" w:rsidRPr="001330C4" w14:paraId="59FB9987"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63941D2C"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44301FD7" w14:textId="77777777" w:rsidR="00BF7FD5" w:rsidRPr="001330C4" w:rsidRDefault="00BF7FD5" w:rsidP="00BF7FD5">
            <w:pPr>
              <w:rPr>
                <w:rFonts w:cs="Lucida Sans"/>
                <w:color w:val="4A4A49"/>
                <w:sz w:val="15"/>
                <w:szCs w:val="15"/>
                <w:lang w:eastAsia="en-US"/>
              </w:rPr>
            </w:pP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05424271" w14:textId="77777777" w:rsidR="00BF7FD5" w:rsidRPr="001330C4" w:rsidRDefault="00BF7FD5" w:rsidP="00BF7FD5">
            <w:pPr>
              <w:rPr>
                <w:rFonts w:cs="Lucida Sans"/>
                <w:color w:val="4A4A49"/>
                <w:sz w:val="15"/>
                <w:szCs w:val="15"/>
                <w:lang w:eastAsia="en-US"/>
              </w:rPr>
            </w:pPr>
          </w:p>
        </w:tc>
      </w:tr>
      <w:tr w:rsidR="00BF7FD5" w:rsidRPr="001330C4" w14:paraId="45F7C327"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243DBDE4"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Figuren en tabellen</w:t>
            </w: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6FAA923E"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Verwijzingen in de tekst OK?</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7DB93A1F" w14:textId="77777777" w:rsidR="00BF7FD5" w:rsidRPr="001330C4" w:rsidRDefault="00BF7FD5" w:rsidP="00BF7FD5">
            <w:pPr>
              <w:rPr>
                <w:rFonts w:cs="Lucida Sans"/>
                <w:color w:val="4A4A49"/>
                <w:sz w:val="15"/>
                <w:szCs w:val="15"/>
                <w:lang w:eastAsia="en-US"/>
              </w:rPr>
            </w:pPr>
          </w:p>
        </w:tc>
      </w:tr>
      <w:tr w:rsidR="00BF7FD5" w:rsidRPr="001330C4" w14:paraId="4A11859E" w14:textId="77777777" w:rsidTr="00B94C91">
        <w:trPr>
          <w:trHeight w:val="255"/>
        </w:trPr>
        <w:tc>
          <w:tcPr>
            <w:tcW w:w="2065" w:type="dxa"/>
            <w:tcBorders>
              <w:top w:val="nil"/>
              <w:left w:val="single" w:sz="8" w:space="0" w:color="auto"/>
              <w:bottom w:val="single" w:sz="8" w:space="0" w:color="auto"/>
              <w:right w:val="single" w:sz="8" w:space="0" w:color="auto"/>
            </w:tcBorders>
          </w:tcPr>
          <w:p w14:paraId="4D068DCD"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0F7ADB20" w14:textId="33453362"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Staat overal ‘</w:t>
            </w:r>
            <w:proofErr w:type="gramStart"/>
            <w:r w:rsidR="00BE39B6">
              <w:rPr>
                <w:rFonts w:cs="Lucida Sans"/>
                <w:color w:val="4A4A49"/>
                <w:sz w:val="15"/>
                <w:szCs w:val="15"/>
                <w:lang w:eastAsia="en-US"/>
              </w:rPr>
              <w:t xml:space="preserve">afbeelding </w:t>
            </w:r>
            <w:r w:rsidRPr="001330C4">
              <w:rPr>
                <w:rFonts w:cs="Lucida Sans"/>
                <w:color w:val="4A4A49"/>
                <w:sz w:val="15"/>
                <w:szCs w:val="15"/>
                <w:lang w:eastAsia="en-US"/>
              </w:rPr>
              <w:t>’</w:t>
            </w:r>
            <w:proofErr w:type="gramEnd"/>
            <w:r w:rsidRPr="001330C4">
              <w:rPr>
                <w:rFonts w:cs="Lucida Sans"/>
                <w:color w:val="4A4A49"/>
                <w:sz w:val="15"/>
                <w:szCs w:val="15"/>
                <w:lang w:eastAsia="en-US"/>
              </w:rPr>
              <w:t xml:space="preserve"> in plaats van ‘figuur’?</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77351272" w14:textId="77777777" w:rsidR="00BF7FD5" w:rsidRPr="001330C4" w:rsidRDefault="00BF7FD5" w:rsidP="00BF7FD5">
            <w:pPr>
              <w:rPr>
                <w:rFonts w:cs="Lucida Sans"/>
                <w:color w:val="4A4A49"/>
                <w:sz w:val="15"/>
                <w:szCs w:val="15"/>
                <w:lang w:eastAsia="en-US"/>
              </w:rPr>
            </w:pPr>
          </w:p>
        </w:tc>
      </w:tr>
      <w:tr w:rsidR="00BF7FD5" w:rsidRPr="001330C4" w14:paraId="46AC43A6" w14:textId="77777777" w:rsidTr="00B94C91">
        <w:trPr>
          <w:trHeight w:val="255"/>
        </w:trPr>
        <w:tc>
          <w:tcPr>
            <w:tcW w:w="2065" w:type="dxa"/>
            <w:tcBorders>
              <w:top w:val="nil"/>
              <w:left w:val="single" w:sz="8" w:space="0" w:color="auto"/>
              <w:bottom w:val="single" w:sz="8" w:space="0" w:color="auto"/>
              <w:right w:val="single" w:sz="8" w:space="0" w:color="auto"/>
            </w:tcBorders>
          </w:tcPr>
          <w:p w14:paraId="1D3FCEF3"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vAlign w:val="bottom"/>
          </w:tcPr>
          <w:p w14:paraId="33F2FDDF"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 xml:space="preserve"> Kwaliteit en leesbaarheid OK?</w:t>
            </w:r>
          </w:p>
        </w:tc>
        <w:tc>
          <w:tcPr>
            <w:tcW w:w="785" w:type="dxa"/>
            <w:tcBorders>
              <w:top w:val="nil"/>
              <w:left w:val="nil"/>
              <w:bottom w:val="single" w:sz="8" w:space="0" w:color="auto"/>
              <w:right w:val="single" w:sz="8" w:space="0" w:color="auto"/>
            </w:tcBorders>
            <w:noWrap/>
            <w:vAlign w:val="bottom"/>
          </w:tcPr>
          <w:p w14:paraId="0C021354" w14:textId="77777777" w:rsidR="00BF7FD5" w:rsidRPr="001330C4" w:rsidRDefault="00BF7FD5" w:rsidP="00BF7FD5">
            <w:pPr>
              <w:rPr>
                <w:rFonts w:cs="Lucida Sans"/>
                <w:color w:val="4A4A49"/>
                <w:sz w:val="15"/>
                <w:szCs w:val="15"/>
                <w:lang w:eastAsia="en-US"/>
              </w:rPr>
            </w:pPr>
          </w:p>
        </w:tc>
      </w:tr>
      <w:tr w:rsidR="00BF7FD5" w:rsidRPr="001330C4" w14:paraId="7BCFFAF1" w14:textId="77777777" w:rsidTr="00B94C91">
        <w:trPr>
          <w:trHeight w:val="255"/>
        </w:trPr>
        <w:tc>
          <w:tcPr>
            <w:tcW w:w="2065" w:type="dxa"/>
            <w:tcBorders>
              <w:top w:val="nil"/>
              <w:left w:val="single" w:sz="8" w:space="0" w:color="auto"/>
              <w:bottom w:val="single" w:sz="8" w:space="0" w:color="auto"/>
              <w:right w:val="single" w:sz="8" w:space="0" w:color="auto"/>
            </w:tcBorders>
          </w:tcPr>
          <w:p w14:paraId="59AC11BE"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39318914"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Titels OK en zelfstandig te begrijpen?</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3C64A30D" w14:textId="77777777" w:rsidR="00BF7FD5" w:rsidRPr="001330C4" w:rsidRDefault="00BF7FD5" w:rsidP="00BF7FD5">
            <w:pPr>
              <w:rPr>
                <w:rFonts w:cs="Lucida Sans"/>
                <w:color w:val="4A4A49"/>
                <w:sz w:val="15"/>
                <w:szCs w:val="15"/>
                <w:lang w:eastAsia="en-US"/>
              </w:rPr>
            </w:pPr>
          </w:p>
        </w:tc>
      </w:tr>
      <w:tr w:rsidR="00BF7FD5" w:rsidRPr="001330C4" w14:paraId="149EB197" w14:textId="77777777" w:rsidTr="00B94C91">
        <w:trPr>
          <w:trHeight w:val="255"/>
        </w:trPr>
        <w:tc>
          <w:tcPr>
            <w:tcW w:w="2065" w:type="dxa"/>
            <w:tcBorders>
              <w:top w:val="nil"/>
              <w:left w:val="single" w:sz="8" w:space="0" w:color="auto"/>
              <w:bottom w:val="single" w:sz="8" w:space="0" w:color="auto"/>
              <w:right w:val="single" w:sz="8" w:space="0" w:color="auto"/>
            </w:tcBorders>
          </w:tcPr>
          <w:p w14:paraId="74DAEBDB"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0D971797" w14:textId="77777777" w:rsidR="00BF7FD5" w:rsidRPr="001330C4" w:rsidRDefault="00BF7FD5" w:rsidP="00BF7FD5">
            <w:pPr>
              <w:rPr>
                <w:rFonts w:cs="Lucida Sans"/>
                <w:color w:val="4A4A49"/>
                <w:sz w:val="15"/>
                <w:szCs w:val="15"/>
                <w:lang w:eastAsia="en-US"/>
              </w:rPr>
            </w:pP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7870A609" w14:textId="77777777" w:rsidR="00BF7FD5" w:rsidRPr="001330C4" w:rsidRDefault="00BF7FD5" w:rsidP="00BF7FD5">
            <w:pPr>
              <w:rPr>
                <w:rFonts w:cs="Lucida Sans"/>
                <w:color w:val="4A4A49"/>
                <w:sz w:val="15"/>
                <w:szCs w:val="15"/>
                <w:lang w:eastAsia="en-US"/>
              </w:rPr>
            </w:pPr>
          </w:p>
        </w:tc>
      </w:tr>
      <w:tr w:rsidR="00BF7FD5" w:rsidRPr="001330C4" w14:paraId="5446EAB4" w14:textId="77777777" w:rsidTr="00B94C91">
        <w:trPr>
          <w:trHeight w:val="255"/>
        </w:trPr>
        <w:tc>
          <w:tcPr>
            <w:tcW w:w="2065" w:type="dxa"/>
            <w:tcBorders>
              <w:top w:val="nil"/>
              <w:left w:val="single" w:sz="8" w:space="0" w:color="auto"/>
              <w:bottom w:val="single" w:sz="8" w:space="0" w:color="auto"/>
              <w:right w:val="single" w:sz="8" w:space="0" w:color="auto"/>
            </w:tcBorders>
          </w:tcPr>
          <w:p w14:paraId="270FAD52"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Formules</w:t>
            </w: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1F78F6DC"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Format OK?</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7EA3281D" w14:textId="77777777" w:rsidR="00BF7FD5" w:rsidRPr="001330C4" w:rsidRDefault="00BF7FD5" w:rsidP="00BF7FD5">
            <w:pPr>
              <w:rPr>
                <w:rFonts w:cs="Lucida Sans"/>
                <w:color w:val="4A4A49"/>
                <w:sz w:val="15"/>
                <w:szCs w:val="15"/>
                <w:lang w:eastAsia="en-US"/>
              </w:rPr>
            </w:pPr>
          </w:p>
        </w:tc>
      </w:tr>
      <w:tr w:rsidR="00BF7FD5" w:rsidRPr="001330C4" w14:paraId="124DB827" w14:textId="77777777" w:rsidTr="00B94C91">
        <w:trPr>
          <w:trHeight w:val="255"/>
        </w:trPr>
        <w:tc>
          <w:tcPr>
            <w:tcW w:w="2065" w:type="dxa"/>
            <w:tcBorders>
              <w:top w:val="nil"/>
              <w:left w:val="single" w:sz="8" w:space="0" w:color="auto"/>
              <w:bottom w:val="single" w:sz="8" w:space="0" w:color="auto"/>
              <w:right w:val="single" w:sz="8" w:space="0" w:color="auto"/>
            </w:tcBorders>
          </w:tcPr>
          <w:p w14:paraId="3FA6D322"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7DFE8DB9" w14:textId="77777777" w:rsidR="00BF7FD5" w:rsidRPr="001330C4" w:rsidRDefault="00BF7FD5" w:rsidP="00BF7FD5">
            <w:pPr>
              <w:rPr>
                <w:rFonts w:cs="Lucida Sans"/>
                <w:color w:val="4A4A49"/>
                <w:sz w:val="15"/>
                <w:szCs w:val="15"/>
                <w:lang w:eastAsia="en-US"/>
              </w:rPr>
            </w:pP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298FF243" w14:textId="77777777" w:rsidR="00BF7FD5" w:rsidRPr="001330C4" w:rsidRDefault="00BF7FD5" w:rsidP="00BF7FD5">
            <w:pPr>
              <w:rPr>
                <w:rFonts w:cs="Lucida Sans"/>
                <w:color w:val="4A4A49"/>
                <w:sz w:val="15"/>
                <w:szCs w:val="15"/>
                <w:lang w:eastAsia="en-US"/>
              </w:rPr>
            </w:pPr>
          </w:p>
        </w:tc>
      </w:tr>
      <w:tr w:rsidR="00BF7FD5" w:rsidRPr="001330C4" w14:paraId="6FD6CDC4" w14:textId="77777777" w:rsidTr="00B94C91">
        <w:trPr>
          <w:trHeight w:val="255"/>
        </w:trPr>
        <w:tc>
          <w:tcPr>
            <w:tcW w:w="2065" w:type="dxa"/>
            <w:tcBorders>
              <w:top w:val="nil"/>
              <w:left w:val="single" w:sz="8" w:space="0" w:color="auto"/>
              <w:bottom w:val="single" w:sz="8" w:space="0" w:color="auto"/>
              <w:right w:val="single" w:sz="8" w:space="0" w:color="auto"/>
            </w:tcBorders>
          </w:tcPr>
          <w:p w14:paraId="4A9E7267"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Conclusies</w:t>
            </w: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3B97C923"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Kunnen de conclusies van het artikel worden onderbouwd met de resultaten?</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490C16E3" w14:textId="77777777" w:rsidR="00BF7FD5" w:rsidRPr="001330C4" w:rsidRDefault="00BF7FD5" w:rsidP="00BF7FD5">
            <w:pPr>
              <w:rPr>
                <w:rFonts w:cs="Lucida Sans"/>
                <w:color w:val="4A4A49"/>
                <w:sz w:val="15"/>
                <w:szCs w:val="15"/>
                <w:lang w:eastAsia="en-US"/>
              </w:rPr>
            </w:pPr>
          </w:p>
        </w:tc>
      </w:tr>
      <w:tr w:rsidR="00BF7FD5" w:rsidRPr="001330C4" w14:paraId="5C3E56CA" w14:textId="77777777" w:rsidTr="00B94C91">
        <w:trPr>
          <w:trHeight w:val="255"/>
        </w:trPr>
        <w:tc>
          <w:tcPr>
            <w:tcW w:w="2065" w:type="dxa"/>
            <w:tcBorders>
              <w:top w:val="nil"/>
              <w:left w:val="single" w:sz="8" w:space="0" w:color="auto"/>
              <w:bottom w:val="single" w:sz="8" w:space="0" w:color="auto"/>
              <w:right w:val="single" w:sz="8" w:space="0" w:color="auto"/>
            </w:tcBorders>
          </w:tcPr>
          <w:p w14:paraId="1EA0C719"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1902DD54" w14:textId="77777777" w:rsidR="00BF7FD5" w:rsidRPr="001330C4" w:rsidRDefault="00BF7FD5" w:rsidP="00BF7FD5">
            <w:pPr>
              <w:rPr>
                <w:rFonts w:cs="Lucida Sans"/>
                <w:color w:val="4A4A49"/>
                <w:sz w:val="15"/>
                <w:szCs w:val="15"/>
                <w:lang w:eastAsia="en-US"/>
              </w:rPr>
            </w:pP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1DF1B1CA" w14:textId="77777777" w:rsidR="00BF7FD5" w:rsidRPr="001330C4" w:rsidRDefault="00BF7FD5" w:rsidP="00BF7FD5">
            <w:pPr>
              <w:rPr>
                <w:rFonts w:cs="Lucida Sans"/>
                <w:color w:val="4A4A49"/>
                <w:sz w:val="15"/>
                <w:szCs w:val="15"/>
                <w:lang w:eastAsia="en-US"/>
              </w:rPr>
            </w:pPr>
          </w:p>
        </w:tc>
      </w:tr>
      <w:tr w:rsidR="00BF7FD5" w:rsidRPr="001330C4" w14:paraId="20C4FCB4" w14:textId="77777777" w:rsidTr="00B94C91">
        <w:trPr>
          <w:trHeight w:val="255"/>
        </w:trPr>
        <w:tc>
          <w:tcPr>
            <w:tcW w:w="2065" w:type="dxa"/>
            <w:tcBorders>
              <w:top w:val="nil"/>
              <w:left w:val="single" w:sz="8" w:space="0" w:color="auto"/>
              <w:bottom w:val="single" w:sz="8" w:space="0" w:color="auto"/>
              <w:right w:val="single" w:sz="8" w:space="0" w:color="auto"/>
            </w:tcBorders>
          </w:tcPr>
          <w:p w14:paraId="5E947D5D"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Literatuur</w:t>
            </w: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019A4DE7"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Verwijzingen in de tekst OK (staat er ‘e.a.’ en niet ‘et al’)?</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17AB46BA" w14:textId="77777777" w:rsidR="00BF7FD5" w:rsidRPr="001330C4" w:rsidRDefault="00BF7FD5" w:rsidP="00BF7FD5">
            <w:pPr>
              <w:rPr>
                <w:rFonts w:cs="Lucida Sans"/>
                <w:color w:val="4A4A49"/>
                <w:sz w:val="15"/>
                <w:szCs w:val="15"/>
                <w:lang w:eastAsia="en-US"/>
              </w:rPr>
            </w:pPr>
          </w:p>
        </w:tc>
      </w:tr>
      <w:tr w:rsidR="00BF7FD5" w:rsidRPr="001330C4" w14:paraId="25E8B928" w14:textId="77777777" w:rsidTr="00B94C91">
        <w:trPr>
          <w:trHeight w:val="255"/>
        </w:trPr>
        <w:tc>
          <w:tcPr>
            <w:tcW w:w="2065" w:type="dxa"/>
            <w:tcBorders>
              <w:top w:val="nil"/>
              <w:left w:val="single" w:sz="8" w:space="0" w:color="auto"/>
              <w:bottom w:val="single" w:sz="8" w:space="0" w:color="auto"/>
              <w:right w:val="single" w:sz="8" w:space="0" w:color="auto"/>
            </w:tcBorders>
          </w:tcPr>
          <w:p w14:paraId="401F4E09"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0C0179CA" w14:textId="77777777" w:rsidR="00BF7FD5" w:rsidRPr="001330C4" w:rsidRDefault="00BF7FD5" w:rsidP="00BF7FD5">
            <w:pPr>
              <w:rPr>
                <w:rFonts w:cs="Lucida Sans"/>
                <w:b/>
                <w:color w:val="4A4A49"/>
                <w:sz w:val="15"/>
                <w:szCs w:val="15"/>
                <w:lang w:eastAsia="en-US"/>
              </w:rPr>
            </w:pPr>
            <w:r w:rsidRPr="001330C4">
              <w:rPr>
                <w:rFonts w:cs="Lucida Sans"/>
                <w:color w:val="4A4A49"/>
                <w:sz w:val="15"/>
                <w:szCs w:val="15"/>
                <w:lang w:eastAsia="en-US"/>
              </w:rPr>
              <w:t>Format literatuurlijst OK?</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2FA9F354" w14:textId="77777777" w:rsidR="00BF7FD5" w:rsidRPr="001330C4" w:rsidRDefault="00BF7FD5" w:rsidP="00BF7FD5">
            <w:pPr>
              <w:rPr>
                <w:rFonts w:cs="Lucida Sans"/>
                <w:color w:val="4A4A49"/>
                <w:sz w:val="15"/>
                <w:szCs w:val="15"/>
                <w:lang w:eastAsia="en-US"/>
              </w:rPr>
            </w:pPr>
          </w:p>
        </w:tc>
      </w:tr>
    </w:tbl>
    <w:p w14:paraId="6C13ECA0" w14:textId="77777777" w:rsidR="009670FB" w:rsidRPr="001330C4" w:rsidRDefault="009670FB" w:rsidP="009670FB">
      <w:pPr>
        <w:rPr>
          <w:rStyle w:val="TabelTEKSTLucidaSans7pt"/>
          <w:sz w:val="16"/>
          <w:szCs w:val="16"/>
        </w:rPr>
      </w:pPr>
    </w:p>
    <w:p w14:paraId="53699FB3" w14:textId="77777777" w:rsidR="009670FB" w:rsidRPr="001330C4" w:rsidRDefault="009670FB" w:rsidP="009670FB">
      <w:pPr>
        <w:rPr>
          <w:rStyle w:val="TabelTEKSTLucidaSans7pt"/>
          <w:sz w:val="16"/>
          <w:szCs w:val="16"/>
        </w:rPr>
      </w:pPr>
      <w:r w:rsidRPr="001330C4">
        <w:rPr>
          <w:rStyle w:val="TabelTEKSTLucidaSans7pt"/>
          <w:sz w:val="16"/>
          <w:szCs w:val="16"/>
        </w:rPr>
        <w:t>Wanneer u vragen heeft kunt u altijd contact opnemen met de redactie</w:t>
      </w:r>
      <w:r w:rsidRPr="001330C4">
        <w:t xml:space="preserve"> </w:t>
      </w:r>
      <w:r w:rsidRPr="001330C4">
        <w:rPr>
          <w:rStyle w:val="TabelTEKSTLucidaSans7pt"/>
          <w:sz w:val="16"/>
          <w:szCs w:val="16"/>
        </w:rPr>
        <w:t>via stromingen[at]</w:t>
      </w:r>
      <w:proofErr w:type="spellStart"/>
      <w:r w:rsidRPr="001330C4">
        <w:rPr>
          <w:rStyle w:val="TabelTEKSTLucidaSans7pt"/>
          <w:sz w:val="16"/>
          <w:szCs w:val="16"/>
        </w:rPr>
        <w:t>nhv</w:t>
      </w:r>
      <w:proofErr w:type="spellEnd"/>
      <w:r w:rsidRPr="001330C4">
        <w:rPr>
          <w:rStyle w:val="TabelTEKSTLucidaSans7pt"/>
          <w:sz w:val="16"/>
          <w:szCs w:val="16"/>
        </w:rPr>
        <w:t>[dot]nu (vervang [dot] voor "." en vervang [at] voor "@").</w:t>
      </w:r>
    </w:p>
    <w:p w14:paraId="16206D52" w14:textId="77777777" w:rsidR="009670FB" w:rsidRPr="001330C4" w:rsidRDefault="009670FB" w:rsidP="009670FB">
      <w:pPr>
        <w:rPr>
          <w:szCs w:val="16"/>
        </w:rPr>
      </w:pPr>
    </w:p>
    <w:p w14:paraId="750EADB7" w14:textId="77777777" w:rsidR="009670FB" w:rsidRPr="001330C4" w:rsidRDefault="009670FB">
      <w:pPr>
        <w:rPr>
          <w:rFonts w:ascii="Times New Roman"/>
        </w:rPr>
        <w:sectPr w:rsidR="009670FB" w:rsidRPr="001330C4">
          <w:pgSz w:w="9640" w:h="13610"/>
          <w:pgMar w:top="840" w:right="0" w:bottom="800" w:left="660" w:header="0" w:footer="611" w:gutter="0"/>
          <w:cols w:space="708"/>
        </w:sectPr>
      </w:pPr>
    </w:p>
    <w:p w14:paraId="4F2B37E5" w14:textId="77777777" w:rsidR="00ED6E6A" w:rsidRPr="001330C4" w:rsidRDefault="000D1670">
      <w:pPr>
        <w:pStyle w:val="BodyText"/>
        <w:spacing w:before="4"/>
        <w:rPr>
          <w:rFonts w:ascii="Times New Roman"/>
        </w:rPr>
      </w:pPr>
      <w:r w:rsidRPr="001330C4">
        <w:rPr>
          <w:noProof/>
        </w:rPr>
        <mc:AlternateContent>
          <mc:Choice Requires="wps">
            <w:drawing>
              <wp:anchor distT="0" distB="0" distL="114300" distR="114300" simplePos="0" relativeHeight="503306816" behindDoc="1" locked="0" layoutInCell="1" allowOverlap="1" wp14:anchorId="29CB2454" wp14:editId="713D6867">
                <wp:simplePos x="0" y="0"/>
                <wp:positionH relativeFrom="page">
                  <wp:posOffset>0</wp:posOffset>
                </wp:positionH>
                <wp:positionV relativeFrom="page">
                  <wp:posOffset>0</wp:posOffset>
                </wp:positionV>
                <wp:extent cx="6120130" cy="8639810"/>
                <wp:effectExtent l="0" t="0" r="0" b="0"/>
                <wp:wrapNone/>
                <wp:docPr id="5808029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4EAA6" id="Rectangle 1" o:spid="_x0000_s1026" style="position:absolute;margin-left:0;margin-top:0;width:481.9pt;height:680.3pt;z-index:-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" fillcolor="#a0cbee" stroked="f">
                <w10:wrap anchorx="page" anchory="page"/>
              </v:rect>
            </w:pict>
          </mc:Fallback>
        </mc:AlternateContent>
      </w:r>
    </w:p>
    <w:p w14:paraId="480C341E" w14:textId="77777777" w:rsidR="004024E5" w:rsidRPr="001330C4" w:rsidRDefault="004024E5">
      <w:pPr>
        <w:pStyle w:val="BodyText"/>
        <w:spacing w:before="4"/>
        <w:rPr>
          <w:rFonts w:ascii="Times New Roman"/>
        </w:rPr>
      </w:pPr>
    </w:p>
    <w:sectPr w:rsidR="004024E5" w:rsidRPr="001330C4">
      <w:footerReference w:type="even" r:id="rId20"/>
      <w:pgSz w:w="9640" w:h="13610"/>
      <w:pgMar w:top="1280" w:right="0" w:bottom="280" w:left="66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FB64" w14:textId="77777777" w:rsidR="000C13B5" w:rsidRDefault="000C13B5">
      <w:r>
        <w:separator/>
      </w:r>
    </w:p>
  </w:endnote>
  <w:endnote w:type="continuationSeparator" w:id="0">
    <w:p w14:paraId="27BEF83F" w14:textId="77777777" w:rsidR="000C13B5" w:rsidRDefault="000C1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w:altName w:val="Calibri"/>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B926" w14:textId="35A94188" w:rsidR="00ED6E6A" w:rsidRDefault="00FE63EC">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AA55C80" wp14:editId="07DEDEC1">
              <wp:simplePos x="0" y="0"/>
              <wp:positionH relativeFrom="page">
                <wp:posOffset>3828778</wp:posOffset>
              </wp:positionH>
              <wp:positionV relativeFrom="page">
                <wp:posOffset>8112760</wp:posOffset>
              </wp:positionV>
              <wp:extent cx="1234440" cy="142240"/>
              <wp:effectExtent l="0" t="0" r="10160" b="10160"/>
              <wp:wrapNone/>
              <wp:docPr id="58499662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4440" cy="142240"/>
                      </a:xfrm>
                      <a:prstGeom prst="rect">
                        <a:avLst/>
                      </a:prstGeom>
                      <a:noFill/>
                      <a:ln>
                        <a:noFill/>
                      </a:ln>
                    </wps:spPr>
                    <wps:txbx>
                      <w:txbxContent>
                        <w:p w14:paraId="5CB3604B" w14:textId="15237223" w:rsidR="00ED6E6A" w:rsidRDefault="00D23D5C">
                          <w:pPr>
                            <w:spacing w:before="23"/>
                            <w:ind w:left="20"/>
                            <w:rPr>
                              <w:rFonts w:ascii="Arial"/>
                              <w:sz w:val="16"/>
                            </w:rPr>
                          </w:pPr>
                          <w:r>
                            <w:rPr>
                              <w:rFonts w:ascii="Arial"/>
                              <w:color w:val="3EA8CA"/>
                              <w:sz w:val="16"/>
                            </w:rPr>
                            <w:t>Stromingen 20</w:t>
                          </w:r>
                          <w:r w:rsidR="00FE63EC">
                            <w:rPr>
                              <w:rFonts w:ascii="Arial"/>
                              <w:color w:val="3EA8CA"/>
                              <w:sz w:val="16"/>
                            </w:rPr>
                            <w:t>26</w:t>
                          </w:r>
                          <w:r>
                            <w:rPr>
                              <w:rFonts w:ascii="Arial"/>
                              <w:color w:val="3EA8CA"/>
                              <w:sz w:val="16"/>
                            </w:rPr>
                            <w:t xml:space="preserve"> (</w:t>
                          </w:r>
                          <w:r w:rsidR="00FE63EC">
                            <w:rPr>
                              <w:rFonts w:ascii="Arial"/>
                              <w:color w:val="3EA8CA"/>
                              <w:sz w:val="16"/>
                            </w:rPr>
                            <w:t>3</w:t>
                          </w:r>
                          <w:r>
                            <w:rPr>
                              <w:rFonts w:ascii="Arial"/>
                              <w:color w:val="3EA8CA"/>
                              <w:sz w:val="16"/>
                            </w:rPr>
                            <w:t xml:space="preserve">2), </w:t>
                          </w:r>
                          <w:proofErr w:type="spellStart"/>
                          <w:proofErr w:type="gramStart"/>
                          <w:r>
                            <w:rPr>
                              <w:rFonts w:ascii="Arial"/>
                              <w:color w:val="3EA8CA"/>
                              <w:sz w:val="16"/>
                            </w:rPr>
                            <w:t>nr</w:t>
                          </w:r>
                          <w:proofErr w:type="spellEnd"/>
                          <w:r>
                            <w:rPr>
                              <w:rFonts w:ascii="Arial"/>
                              <w:color w:val="3EA8CA"/>
                              <w:sz w:val="16"/>
                            </w:rPr>
                            <w:t xml:space="preserve"> </w:t>
                          </w:r>
                          <w:r w:rsidR="00FE63EC">
                            <w:rPr>
                              <w:rFonts w:ascii="Arial"/>
                              <w:color w:val="3EA8CA"/>
                              <w:sz w:val="16"/>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55C80" id="_x0000_t202" coordsize="21600,21600" o:spt="202" path="m,l,21600r21600,l21600,xe">
              <v:stroke joinstyle="miter"/>
              <v:path gradientshapeok="t" o:connecttype="rect"/>
            </v:shapetype>
            <v:shape id="Text Box 15" o:spid="_x0000_s1030" type="#_x0000_t202" style="position:absolute;margin-left:301.5pt;margin-top:638.8pt;width:97.2pt;height:1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" filled="f" stroked="f">
              <v:textbox inset="0,0,0,0">
                <w:txbxContent>
                  <w:p w14:paraId="5CB3604B" w14:textId="15237223" w:rsidR="00ED6E6A" w:rsidRDefault="00D23D5C">
                    <w:pPr>
                      <w:spacing w:before="23"/>
                      <w:ind w:left="20"/>
                      <w:rPr>
                        <w:rFonts w:ascii="Arial"/>
                        <w:sz w:val="16"/>
                      </w:rPr>
                    </w:pPr>
                    <w:r>
                      <w:rPr>
                        <w:rFonts w:ascii="Arial"/>
                        <w:color w:val="3EA8CA"/>
                        <w:sz w:val="16"/>
                      </w:rPr>
                      <w:t>Stromingen 20</w:t>
                    </w:r>
                    <w:r w:rsidR="00FE63EC">
                      <w:rPr>
                        <w:rFonts w:ascii="Arial"/>
                        <w:color w:val="3EA8CA"/>
                        <w:sz w:val="16"/>
                      </w:rPr>
                      <w:t>26</w:t>
                    </w:r>
                    <w:r>
                      <w:rPr>
                        <w:rFonts w:ascii="Arial"/>
                        <w:color w:val="3EA8CA"/>
                        <w:sz w:val="16"/>
                      </w:rPr>
                      <w:t xml:space="preserve"> (</w:t>
                    </w:r>
                    <w:r w:rsidR="00FE63EC">
                      <w:rPr>
                        <w:rFonts w:ascii="Arial"/>
                        <w:color w:val="3EA8CA"/>
                        <w:sz w:val="16"/>
                      </w:rPr>
                      <w:t>3</w:t>
                    </w:r>
                    <w:r>
                      <w:rPr>
                        <w:rFonts w:ascii="Arial"/>
                        <w:color w:val="3EA8CA"/>
                        <w:sz w:val="16"/>
                      </w:rPr>
                      <w:t xml:space="preserve">2), </w:t>
                    </w:r>
                    <w:proofErr w:type="spellStart"/>
                    <w:proofErr w:type="gramStart"/>
                    <w:r>
                      <w:rPr>
                        <w:rFonts w:ascii="Arial"/>
                        <w:color w:val="3EA8CA"/>
                        <w:sz w:val="16"/>
                      </w:rPr>
                      <w:t>nr</w:t>
                    </w:r>
                    <w:proofErr w:type="spellEnd"/>
                    <w:r>
                      <w:rPr>
                        <w:rFonts w:ascii="Arial"/>
                        <w:color w:val="3EA8CA"/>
                        <w:sz w:val="16"/>
                      </w:rPr>
                      <w:t xml:space="preserve"> </w:t>
                    </w:r>
                    <w:r w:rsidR="00FE63EC">
                      <w:rPr>
                        <w:rFonts w:ascii="Arial"/>
                        <w:color w:val="3EA8CA"/>
                        <w:sz w:val="16"/>
                      </w:rPr>
                      <w:t>???</w:t>
                    </w:r>
                    <w:proofErr w:type="gramEnd"/>
                  </w:p>
                </w:txbxContent>
              </v:textbox>
              <w10:wrap anchorx="page" anchory="page"/>
            </v:shape>
          </w:pict>
        </mc:Fallback>
      </mc:AlternateContent>
    </w:r>
    <w:r w:rsidR="000D1670">
      <w:rPr>
        <w:noProof/>
      </w:rPr>
      <mc:AlternateContent>
        <mc:Choice Requires="wps">
          <w:drawing>
            <wp:anchor distT="0" distB="0" distL="114300" distR="114300" simplePos="0" relativeHeight="251657216" behindDoc="1" locked="0" layoutInCell="1" allowOverlap="1" wp14:anchorId="692F4C5B" wp14:editId="3943D0AE">
              <wp:simplePos x="0" y="0"/>
              <wp:positionH relativeFrom="page">
                <wp:posOffset>514350</wp:posOffset>
              </wp:positionH>
              <wp:positionV relativeFrom="page">
                <wp:posOffset>8112760</wp:posOffset>
              </wp:positionV>
              <wp:extent cx="163830" cy="142240"/>
              <wp:effectExtent l="0" t="0" r="0" b="0"/>
              <wp:wrapNone/>
              <wp:docPr id="9956815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4B328FC7"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F4C5B" id="Text Box 17" o:spid="_x0000_s1031" type="#_x0000_t202" style="position:absolute;margin-left:40.5pt;margin-top:638.8pt;width:12.9pt;height:1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" filled="f" stroked="f">
              <v:textbox inset="0,0,0,0">
                <w:txbxContent>
                  <w:p w14:paraId="4B328FC7"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6667" w14:textId="77777777" w:rsidR="00ED6E6A" w:rsidRDefault="000D1670">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58B161AD" wp14:editId="27FD1945">
              <wp:simplePos x="0" y="0"/>
              <wp:positionH relativeFrom="page">
                <wp:posOffset>5441315</wp:posOffset>
              </wp:positionH>
              <wp:positionV relativeFrom="page">
                <wp:posOffset>8112760</wp:posOffset>
              </wp:positionV>
              <wp:extent cx="163830" cy="142240"/>
              <wp:effectExtent l="0" t="0" r="0" b="0"/>
              <wp:wrapNone/>
              <wp:docPr id="78942563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5CEB18EC"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161AD" id="_x0000_t202" coordsize="21600,21600" o:spt="202" path="m,l,21600r21600,l21600,xe">
              <v:stroke joinstyle="miter"/>
              <v:path gradientshapeok="t" o:connecttype="rect"/>
            </v:shapetype>
            <v:shape id="Text Box 13" o:spid="_x0000_s1032" type="#_x0000_t202" style="position:absolute;margin-left:428.45pt;margin-top:638.8pt;width:12.9pt;height:11.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" filled="f" stroked="f">
              <v:textbox inset="0,0,0,0">
                <w:txbxContent>
                  <w:p w14:paraId="5CEB18EC"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F87C" w14:textId="77777777" w:rsidR="00ED6E6A" w:rsidRDefault="000D1670">
    <w:pPr>
      <w:pStyle w:val="BodyText"/>
      <w:spacing w:line="14" w:lineRule="auto"/>
      <w:rPr>
        <w:sz w:val="2"/>
      </w:rPr>
    </w:pPr>
    <w:r>
      <w:rPr>
        <w:noProof/>
      </w:rPr>
      <mc:AlternateContent>
        <mc:Choice Requires="wps">
          <w:drawing>
            <wp:anchor distT="0" distB="0" distL="114300" distR="114300" simplePos="0" relativeHeight="251659264" behindDoc="1" locked="0" layoutInCell="1" allowOverlap="1" wp14:anchorId="33BF235D" wp14:editId="46BC8292">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BE525"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&#13;&#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AF4A1" w14:textId="77777777" w:rsidR="000C13B5" w:rsidRDefault="000C13B5">
      <w:r>
        <w:separator/>
      </w:r>
    </w:p>
  </w:footnote>
  <w:footnote w:type="continuationSeparator" w:id="0">
    <w:p w14:paraId="666AF494" w14:textId="77777777" w:rsidR="000C13B5" w:rsidRDefault="000C13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3"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4"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3"/>
  </w:num>
  <w:num w:numId="2" w16cid:durableId="1169056947">
    <w:abstractNumId w:val="0"/>
  </w:num>
  <w:num w:numId="3" w16cid:durableId="1824195462">
    <w:abstractNumId w:val="4"/>
  </w:num>
  <w:num w:numId="4" w16cid:durableId="1579898051">
    <w:abstractNumId w:val="1"/>
  </w:num>
  <w:num w:numId="5" w16cid:durableId="361394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attachedTemplate r:id="rId1"/>
  <w:defaultTabStop w:val="720"/>
  <w:hyphenationZone w:val="425"/>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6F"/>
    <w:rsid w:val="00005FAF"/>
    <w:rsid w:val="000132F9"/>
    <w:rsid w:val="00067D3C"/>
    <w:rsid w:val="00084F6F"/>
    <w:rsid w:val="000B4A08"/>
    <w:rsid w:val="000C13B5"/>
    <w:rsid w:val="000D1670"/>
    <w:rsid w:val="000E790C"/>
    <w:rsid w:val="000F28E1"/>
    <w:rsid w:val="001139E8"/>
    <w:rsid w:val="00130845"/>
    <w:rsid w:val="001330C4"/>
    <w:rsid w:val="001A2FF9"/>
    <w:rsid w:val="0023538F"/>
    <w:rsid w:val="0023624E"/>
    <w:rsid w:val="00284962"/>
    <w:rsid w:val="002B0FA2"/>
    <w:rsid w:val="002D6F33"/>
    <w:rsid w:val="002F20B0"/>
    <w:rsid w:val="00350CAE"/>
    <w:rsid w:val="00354E48"/>
    <w:rsid w:val="0036213F"/>
    <w:rsid w:val="003905EA"/>
    <w:rsid w:val="003A3C28"/>
    <w:rsid w:val="003D16B6"/>
    <w:rsid w:val="003F1534"/>
    <w:rsid w:val="004024E5"/>
    <w:rsid w:val="00421DBE"/>
    <w:rsid w:val="00435901"/>
    <w:rsid w:val="00454EB8"/>
    <w:rsid w:val="00461BE5"/>
    <w:rsid w:val="00477269"/>
    <w:rsid w:val="00496BBC"/>
    <w:rsid w:val="004A20FC"/>
    <w:rsid w:val="004A46DE"/>
    <w:rsid w:val="00530BE2"/>
    <w:rsid w:val="005330E0"/>
    <w:rsid w:val="00552A65"/>
    <w:rsid w:val="00571D27"/>
    <w:rsid w:val="00580046"/>
    <w:rsid w:val="00595399"/>
    <w:rsid w:val="00596AEA"/>
    <w:rsid w:val="005D5E28"/>
    <w:rsid w:val="005D6824"/>
    <w:rsid w:val="006173CC"/>
    <w:rsid w:val="006355B9"/>
    <w:rsid w:val="00637D98"/>
    <w:rsid w:val="00676F26"/>
    <w:rsid w:val="006D3CD6"/>
    <w:rsid w:val="006F281F"/>
    <w:rsid w:val="00704F29"/>
    <w:rsid w:val="00712C0D"/>
    <w:rsid w:val="00733C8D"/>
    <w:rsid w:val="00733C90"/>
    <w:rsid w:val="0077308B"/>
    <w:rsid w:val="00777527"/>
    <w:rsid w:val="00784A71"/>
    <w:rsid w:val="00785746"/>
    <w:rsid w:val="007D1C11"/>
    <w:rsid w:val="007D1EEA"/>
    <w:rsid w:val="007F12C7"/>
    <w:rsid w:val="00843C5C"/>
    <w:rsid w:val="00855D46"/>
    <w:rsid w:val="00860744"/>
    <w:rsid w:val="008647FE"/>
    <w:rsid w:val="008A6565"/>
    <w:rsid w:val="008E4804"/>
    <w:rsid w:val="00952D6F"/>
    <w:rsid w:val="009670FB"/>
    <w:rsid w:val="00A15C56"/>
    <w:rsid w:val="00A24117"/>
    <w:rsid w:val="00A25FB1"/>
    <w:rsid w:val="00A26AC0"/>
    <w:rsid w:val="00A34100"/>
    <w:rsid w:val="00A41CEB"/>
    <w:rsid w:val="00A5072F"/>
    <w:rsid w:val="00A65603"/>
    <w:rsid w:val="00A71897"/>
    <w:rsid w:val="00AB3F33"/>
    <w:rsid w:val="00AE388B"/>
    <w:rsid w:val="00AE44CC"/>
    <w:rsid w:val="00AE6104"/>
    <w:rsid w:val="00B14189"/>
    <w:rsid w:val="00B1796C"/>
    <w:rsid w:val="00B30152"/>
    <w:rsid w:val="00B56B8C"/>
    <w:rsid w:val="00B83EEF"/>
    <w:rsid w:val="00B94C91"/>
    <w:rsid w:val="00BA0FDF"/>
    <w:rsid w:val="00BE39B6"/>
    <w:rsid w:val="00BE4E44"/>
    <w:rsid w:val="00BF7FD5"/>
    <w:rsid w:val="00C3298D"/>
    <w:rsid w:val="00C335A3"/>
    <w:rsid w:val="00C51A7C"/>
    <w:rsid w:val="00C73FF5"/>
    <w:rsid w:val="00CD1753"/>
    <w:rsid w:val="00CE2268"/>
    <w:rsid w:val="00D23D5C"/>
    <w:rsid w:val="00D2794E"/>
    <w:rsid w:val="00D33D46"/>
    <w:rsid w:val="00DD093E"/>
    <w:rsid w:val="00DF6182"/>
    <w:rsid w:val="00E05656"/>
    <w:rsid w:val="00E30BA8"/>
    <w:rsid w:val="00E47978"/>
    <w:rsid w:val="00E821E1"/>
    <w:rsid w:val="00E9422E"/>
    <w:rsid w:val="00EA1FBF"/>
    <w:rsid w:val="00ED6E6A"/>
    <w:rsid w:val="00EE15FC"/>
    <w:rsid w:val="00EF5E1F"/>
    <w:rsid w:val="00F02E9F"/>
    <w:rsid w:val="00F1145B"/>
    <w:rsid w:val="00F178B2"/>
    <w:rsid w:val="00F21ACB"/>
    <w:rsid w:val="00F61427"/>
    <w:rsid w:val="00F6667A"/>
    <w:rsid w:val="00F75B96"/>
    <w:rsid w:val="00F87B7E"/>
    <w:rsid w:val="00FA0674"/>
    <w:rsid w:val="00FA7FA2"/>
    <w:rsid w:val="00FB2589"/>
    <w:rsid w:val="00FD0C16"/>
    <w:rsid w:val="00FE63EC"/>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495690"/>
  <w14:defaultImageDpi w14:val="0"/>
  <w15:docId w15:val="{69E754DC-5ECC-144F-BFA6-DF84FD37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rebuchet MS" w:hAnsi="Trebuchet MS" w:cs="Trebuchet MS"/>
      <w:lang w:val="nl-NL" w:eastAsia="nl-NL"/>
    </w:rPr>
  </w:style>
  <w:style w:type="paragraph" w:styleId="Heading1">
    <w:name w:val="heading 1"/>
    <w:basedOn w:val="Normal"/>
    <w:link w:val="Heading1Char"/>
    <w:uiPriority w:val="9"/>
    <w:pPr>
      <w:ind w:left="190"/>
      <w:outlineLvl w:val="0"/>
    </w:pPr>
    <w:rPr>
      <w:rFonts w:ascii="Arial" w:hAnsi="Arial" w:cs="Arial"/>
      <w:b/>
      <w:bCs/>
    </w:rPr>
  </w:style>
  <w:style w:type="paragraph" w:styleId="Heading2">
    <w:name w:val="heading 2"/>
    <w:basedOn w:val="Normal"/>
    <w:link w:val="Heading2Char"/>
    <w:uiPriority w:val="9"/>
    <w:unhideWhenUsed/>
    <w:pPr>
      <w:ind w:left="190"/>
      <w:outlineLvl w:val="1"/>
    </w:pPr>
    <w:rPr>
      <w:rFonts w:ascii="Arial" w:hAnsi="Arial" w:cs="Arial"/>
      <w:b/>
      <w:bCs/>
      <w:i/>
      <w:sz w:val="17"/>
      <w:szCs w:val="17"/>
    </w:rPr>
  </w:style>
  <w:style w:type="paragraph" w:styleId="Heading3">
    <w:name w:val="heading 3"/>
    <w:basedOn w:val="Normal"/>
    <w:next w:val="Normal"/>
    <w:link w:val="Heading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9"/>
    <w:rPr>
      <w:rFonts w:ascii="Arial" w:eastAsia="Times New Roman" w:hAnsi="Arial" w:cs="Arial"/>
      <w:b/>
      <w:bCs/>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BodyText">
    <w:name w:val="Body Text"/>
    <w:basedOn w:val="Normal"/>
    <w:link w:val="BodyTextChar"/>
    <w:uiPriority w:val="1"/>
    <w:qFormat/>
    <w:rPr>
      <w:sz w:val="17"/>
      <w:szCs w:val="17"/>
    </w:rPr>
  </w:style>
  <w:style w:type="character" w:customStyle="1" w:styleId="BodyTextChar">
    <w:name w:val="Body Text Char"/>
    <w:basedOn w:val="DefaultParagraphFont"/>
    <w:link w:val="BodyText"/>
    <w:uiPriority w:val="1"/>
    <w:rsid w:val="00784A71"/>
    <w:rPr>
      <w:rFonts w:ascii="Trebuchet MS" w:eastAsia="Times New Roman" w:hAnsi="Trebuchet MS" w:cs="Trebuchet MS"/>
      <w:sz w:val="17"/>
      <w:szCs w:val="17"/>
      <w:lang w:val="nl-NL" w:eastAsia="nl-NL"/>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0"/>
      <w:ind w:left="351" w:right="343"/>
      <w:jc w:val="center"/>
    </w:pPr>
  </w:style>
  <w:style w:type="paragraph" w:customStyle="1" w:styleId="Figuuronderschrift">
    <w:name w:val="Figuuronderschrift"/>
    <w:basedOn w:val="Normal"/>
    <w:next w:val="Normal"/>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rsid w:val="009670FB"/>
    <w:rPr>
      <w:rFonts w:ascii="Lucida Sans" w:hAnsi="Lucida Sans"/>
      <w:sz w:val="14"/>
    </w:rPr>
  </w:style>
  <w:style w:type="character" w:styleId="Hyperlink">
    <w:name w:val="Hyperlink"/>
    <w:basedOn w:val="DefaultParagraphFont"/>
    <w:uiPriority w:val="99"/>
    <w:unhideWhenUsed/>
    <w:rsid w:val="00E30BA8"/>
    <w:rPr>
      <w:rFonts w:cs="Times New Roman"/>
      <w:color w:val="0000FF"/>
      <w:u w:val="single"/>
    </w:rPr>
  </w:style>
  <w:style w:type="paragraph" w:customStyle="1" w:styleId="Titel1">
    <w:name w:val="Titel1"/>
    <w:basedOn w:val="Normal"/>
    <w:link w:val="TitelChar"/>
    <w:rsid w:val="00784A71"/>
    <w:pPr>
      <w:spacing w:line="417" w:lineRule="exact"/>
      <w:ind w:left="190"/>
    </w:pPr>
    <w:rPr>
      <w:rFonts w:ascii="Arial"/>
      <w:b/>
      <w:color w:val="3EA8CA"/>
      <w:sz w:val="36"/>
    </w:rPr>
  </w:style>
  <w:style w:type="paragraph" w:customStyle="1" w:styleId="Ondertitel1">
    <w:name w:val="Ondertitel1"/>
    <w:basedOn w:val="BodyText"/>
    <w:link w:val="OndertitelChar"/>
    <w:rsid w:val="00784A71"/>
    <w:pPr>
      <w:ind w:left="190"/>
    </w:pPr>
    <w:rPr>
      <w:rFonts w:ascii="Arial"/>
      <w:color w:val="A0CBEE"/>
    </w:rPr>
  </w:style>
  <w:style w:type="character" w:customStyle="1" w:styleId="TitelChar">
    <w:name w:val="Titel Char"/>
    <w:basedOn w:val="DefaultParagraphFont"/>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Normal"/>
    <w:link w:val="AbstractChar"/>
    <w:qFormat/>
    <w:rsid w:val="00784A71"/>
    <w:pPr>
      <w:spacing w:line="309" w:lineRule="auto"/>
      <w:ind w:left="190" w:right="1700"/>
    </w:pPr>
    <w:rPr>
      <w:i/>
      <w:color w:val="4A4A49"/>
      <w:w w:val="110"/>
      <w:sz w:val="16"/>
    </w:rPr>
  </w:style>
  <w:style w:type="character" w:customStyle="1" w:styleId="OndertitelChar">
    <w:name w:val="Ondertitel Char"/>
    <w:basedOn w:val="BodyTextChar"/>
    <w:link w:val="Ondertitel1"/>
    <w:rsid w:val="00784A71"/>
    <w:rPr>
      <w:rFonts w:ascii="Arial" w:eastAsia="Times New Roman" w:hAnsi="Trebuchet MS" w:cs="Trebuchet MS"/>
      <w:color w:val="A0CBEE"/>
      <w:sz w:val="17"/>
      <w:szCs w:val="17"/>
      <w:lang w:val="nl-NL" w:eastAsia="nl-NL"/>
    </w:rPr>
  </w:style>
  <w:style w:type="paragraph" w:customStyle="1" w:styleId="Kop1">
    <w:name w:val="Kop1"/>
    <w:basedOn w:val="Heading1"/>
    <w:link w:val="Kop1Char"/>
    <w:qFormat/>
    <w:rsid w:val="00712C0D"/>
    <w:pPr>
      <w:spacing w:before="240" w:after="120"/>
      <w:ind w:left="1037"/>
    </w:pPr>
    <w:rPr>
      <w:color w:val="3EA8CA"/>
    </w:rPr>
  </w:style>
  <w:style w:type="character" w:customStyle="1" w:styleId="AbstractChar">
    <w:name w:val="Abstract Char"/>
    <w:basedOn w:val="DefaultParagraphFont"/>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BodyText"/>
    <w:link w:val="NormaalChar"/>
    <w:qFormat/>
    <w:rsid w:val="00712C0D"/>
    <w:pPr>
      <w:spacing w:after="120" w:line="293" w:lineRule="auto"/>
      <w:ind w:left="1037" w:right="850"/>
    </w:pPr>
    <w:rPr>
      <w:color w:val="4A4A49"/>
      <w:w w:val="105"/>
    </w:rPr>
  </w:style>
  <w:style w:type="character" w:customStyle="1" w:styleId="Kop1Char">
    <w:name w:val="Kop1 Char"/>
    <w:basedOn w:val="Heading1Char"/>
    <w:link w:val="Kop1"/>
    <w:rsid w:val="00712C0D"/>
    <w:rPr>
      <w:rFonts w:ascii="Arial" w:eastAsia="Times New Roman" w:hAnsi="Arial" w:cs="Arial"/>
      <w:b/>
      <w:bCs/>
      <w:color w:val="3EA8CA"/>
      <w:lang w:val="nl-NL" w:eastAsia="nl-NL"/>
    </w:rPr>
  </w:style>
  <w:style w:type="paragraph" w:customStyle="1" w:styleId="Onderschrift">
    <w:name w:val="Onderschrift"/>
    <w:basedOn w:val="Normal"/>
    <w:link w:val="OnderschriftChar"/>
    <w:rsid w:val="002F20B0"/>
    <w:pPr>
      <w:tabs>
        <w:tab w:val="left" w:pos="1324"/>
      </w:tabs>
      <w:spacing w:before="81" w:after="49"/>
      <w:ind w:left="990"/>
    </w:pPr>
    <w:rPr>
      <w:i/>
      <w:color w:val="3EA8CA"/>
      <w:w w:val="110"/>
      <w:sz w:val="15"/>
    </w:rPr>
  </w:style>
  <w:style w:type="character" w:customStyle="1" w:styleId="NormaalChar">
    <w:name w:val="Normaal Char"/>
    <w:basedOn w:val="BodyTextChar"/>
    <w:link w:val="Normaal"/>
    <w:rsid w:val="00712C0D"/>
    <w:rPr>
      <w:rFonts w:ascii="Trebuchet MS" w:eastAsia="Times New Roman" w:hAnsi="Trebuchet MS" w:cs="Trebuchet MS"/>
      <w:color w:val="4A4A49"/>
      <w:w w:val="105"/>
      <w:sz w:val="17"/>
      <w:szCs w:val="17"/>
      <w:lang w:val="nl-NL" w:eastAsia="nl-NL"/>
    </w:rPr>
  </w:style>
  <w:style w:type="paragraph" w:styleId="Caption">
    <w:name w:val="caption"/>
    <w:basedOn w:val="Onderschrift"/>
    <w:next w:val="Onderschrift"/>
    <w:uiPriority w:val="35"/>
    <w:unhideWhenUsed/>
    <w:qFormat/>
    <w:rsid w:val="00F1145B"/>
    <w:pPr>
      <w:spacing w:after="120"/>
      <w:ind w:left="1037" w:right="850"/>
    </w:pPr>
  </w:style>
  <w:style w:type="character" w:customStyle="1" w:styleId="OnderschriftChar">
    <w:name w:val="Onderschrift Char"/>
    <w:basedOn w:val="DefaultParagraphFont"/>
    <w:link w:val="Onderschrift"/>
    <w:rsid w:val="002F20B0"/>
    <w:rPr>
      <w:rFonts w:ascii="Trebuchet MS" w:eastAsia="Times New Roman" w:hAnsi="Trebuchet MS" w:cs="Trebuchet MS"/>
      <w:i/>
      <w:color w:val="3EA8CA"/>
      <w:w w:val="110"/>
      <w:sz w:val="15"/>
      <w:lang w:val="nl-NL" w:eastAsia="nl-NL"/>
    </w:rPr>
  </w:style>
  <w:style w:type="paragraph" w:customStyle="1" w:styleId="Kop2">
    <w:name w:val="Kop2"/>
    <w:basedOn w:val="BodyText"/>
    <w:link w:val="Kop2Char"/>
    <w:qFormat/>
    <w:rsid w:val="00B83EEF"/>
    <w:pPr>
      <w:spacing w:before="240" w:after="120"/>
      <w:ind w:left="1037" w:right="850"/>
    </w:pPr>
    <w:rPr>
      <w:rFonts w:ascii="Arial" w:hAnsi="Arial" w:cs="Arial"/>
      <w:b/>
      <w:i/>
    </w:rPr>
  </w:style>
  <w:style w:type="character" w:customStyle="1" w:styleId="Kop2Char">
    <w:name w:val="Kop2 Char"/>
    <w:basedOn w:val="BodyTextChar"/>
    <w:link w:val="Kop2"/>
    <w:rsid w:val="00B83EEF"/>
    <w:rPr>
      <w:rFonts w:ascii="Arial" w:eastAsia="Times New Roman" w:hAnsi="Arial" w:cs="Arial"/>
      <w:b/>
      <w:i/>
      <w:sz w:val="17"/>
      <w:szCs w:val="17"/>
      <w:lang w:val="nl-NL" w:eastAsia="nl-NL"/>
    </w:rPr>
  </w:style>
  <w:style w:type="paragraph" w:styleId="Revision">
    <w:name w:val="Revision"/>
    <w:hidden/>
    <w:uiPriority w:val="99"/>
    <w:semiHidden/>
    <w:rsid w:val="001A2FF9"/>
    <w:pPr>
      <w:widowControl/>
    </w:pPr>
    <w:rPr>
      <w:rFonts w:ascii="Trebuchet MS" w:hAnsi="Trebuchet MS" w:cs="Trebuchet MS"/>
      <w:lang w:val="nl-NL" w:eastAsia="nl-NL"/>
    </w:rPr>
  </w:style>
  <w:style w:type="character" w:styleId="PlaceholderText">
    <w:name w:val="Placeholder Text"/>
    <w:basedOn w:val="DefaultParagraphFont"/>
    <w:uiPriority w:val="99"/>
    <w:semiHidden/>
    <w:rsid w:val="000E790C"/>
    <w:rPr>
      <w:rFonts w:cs="Times New Roman"/>
      <w:color w:val="808080"/>
    </w:rPr>
  </w:style>
  <w:style w:type="character" w:styleId="CommentReference">
    <w:name w:val="annotation reference"/>
    <w:basedOn w:val="DefaultParagraphFont"/>
    <w:uiPriority w:val="99"/>
    <w:semiHidden/>
    <w:unhideWhenUsed/>
    <w:rsid w:val="003905EA"/>
    <w:rPr>
      <w:rFonts w:cs="Times New Roman"/>
      <w:sz w:val="16"/>
      <w:szCs w:val="16"/>
    </w:rPr>
  </w:style>
  <w:style w:type="paragraph" w:styleId="CommentText">
    <w:name w:val="annotation text"/>
    <w:basedOn w:val="Normal"/>
    <w:link w:val="CommentTextChar"/>
    <w:uiPriority w:val="99"/>
    <w:semiHidden/>
    <w:unhideWhenUsed/>
    <w:rsid w:val="003905EA"/>
    <w:rPr>
      <w:sz w:val="20"/>
      <w:szCs w:val="20"/>
    </w:rPr>
  </w:style>
  <w:style w:type="character" w:customStyle="1" w:styleId="CommentTextChar">
    <w:name w:val="Comment Text Char"/>
    <w:basedOn w:val="DefaultParagraphFont"/>
    <w:link w:val="CommentText"/>
    <w:uiPriority w:val="99"/>
    <w:semiHidden/>
    <w:rsid w:val="003905EA"/>
    <w:rPr>
      <w:rFonts w:ascii="Trebuchet MS" w:eastAsia="Times New Roman" w:hAnsi="Trebuchet MS" w:cs="Trebuchet MS"/>
      <w:sz w:val="20"/>
      <w:szCs w:val="20"/>
      <w:lang w:val="nl-NL" w:eastAsia="nl-NL"/>
    </w:rPr>
  </w:style>
  <w:style w:type="paragraph" w:styleId="CommentSubject">
    <w:name w:val="annotation subject"/>
    <w:basedOn w:val="CommentText"/>
    <w:next w:val="CommentText"/>
    <w:link w:val="CommentSubjectChar"/>
    <w:uiPriority w:val="99"/>
    <w:semiHidden/>
    <w:unhideWhenUsed/>
    <w:rsid w:val="003905EA"/>
    <w:rPr>
      <w:b/>
      <w:bCs/>
    </w:rPr>
  </w:style>
  <w:style w:type="character" w:customStyle="1" w:styleId="CommentSubjectChar">
    <w:name w:val="Comment Subject Char"/>
    <w:basedOn w:val="CommentTextChar"/>
    <w:link w:val="CommentSubject"/>
    <w:uiPriority w:val="99"/>
    <w:semiHidden/>
    <w:rsid w:val="003905EA"/>
    <w:rPr>
      <w:rFonts w:ascii="Trebuchet MS" w:eastAsia="Times New Roman" w:hAnsi="Trebuchet MS" w:cs="Trebuchet MS"/>
      <w:b/>
      <w:bCs/>
      <w:sz w:val="20"/>
      <w:szCs w:val="20"/>
      <w:lang w:val="nl-NL" w:eastAsia="nl-NL"/>
    </w:rPr>
  </w:style>
  <w:style w:type="paragraph" w:styleId="Title">
    <w:name w:val="Title"/>
    <w:basedOn w:val="Normal"/>
    <w:next w:val="Subtitle"/>
    <w:link w:val="TitleChar"/>
    <w:uiPriority w:val="10"/>
    <w:qFormat/>
    <w:rsid w:val="00712C0D"/>
    <w:rPr>
      <w:rFonts w:ascii="Arial"/>
      <w:b/>
      <w:color w:val="3EA8CA"/>
      <w:sz w:val="36"/>
    </w:rPr>
  </w:style>
  <w:style w:type="character" w:customStyle="1" w:styleId="TitleChar">
    <w:name w:val="Title Char"/>
    <w:basedOn w:val="DefaultParagraphFont"/>
    <w:link w:val="Title"/>
    <w:uiPriority w:val="10"/>
    <w:rsid w:val="00712C0D"/>
    <w:rPr>
      <w:rFonts w:ascii="Arial" w:eastAsia="Times New Roman" w:hAnsi="Trebuchet MS" w:cs="Trebuchet MS"/>
      <w:b/>
      <w:color w:val="3EA8CA"/>
      <w:sz w:val="36"/>
      <w:lang w:val="nl-NL" w:eastAsia="nl-NL"/>
    </w:rPr>
  </w:style>
  <w:style w:type="paragraph" w:styleId="Subtitle">
    <w:name w:val="Subtitle"/>
    <w:basedOn w:val="Authors"/>
    <w:next w:val="Normal"/>
    <w:link w:val="SubtitleChar"/>
    <w:uiPriority w:val="11"/>
    <w:qFormat/>
    <w:rsid w:val="00712C0D"/>
    <w:pPr>
      <w:ind w:right="1150"/>
    </w:pPr>
    <w:rPr>
      <w:sz w:val="22"/>
    </w:rPr>
  </w:style>
  <w:style w:type="character" w:customStyle="1" w:styleId="SubtitleChar">
    <w:name w:val="Subtitle Char"/>
    <w:basedOn w:val="DefaultParagraphFont"/>
    <w:link w:val="Subtitle"/>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BodyText"/>
    <w:qFormat/>
    <w:rsid w:val="003D16B6"/>
    <w:pPr>
      <w:tabs>
        <w:tab w:val="right" w:pos="7920"/>
      </w:tabs>
      <w:spacing w:before="80" w:after="80" w:line="293" w:lineRule="auto"/>
      <w:ind w:left="1037" w:right="850"/>
    </w:pPr>
    <w:rPr>
      <w:rFonts w:ascii="Lucida Sans" w:hAnsi="Lucida Sans"/>
      <w:color w:val="4A4A49"/>
      <w:w w:val="105"/>
    </w:rPr>
  </w:style>
  <w:style w:type="paragraph" w:customStyle="1" w:styleId="Descr">
    <w:name w:val="Descr"/>
    <w:basedOn w:val="BodyText"/>
    <w:qFormat/>
    <w:rsid w:val="00712C0D"/>
    <w:pPr>
      <w:tabs>
        <w:tab w:val="left" w:pos="2160"/>
        <w:tab w:val="left" w:pos="2880"/>
      </w:tabs>
      <w:ind w:left="1040"/>
    </w:pPr>
    <w:rPr>
      <w:color w:val="4A4A49"/>
    </w:rPr>
  </w:style>
  <w:style w:type="paragraph" w:customStyle="1" w:styleId="TitleEN">
    <w:name w:val="Title_EN"/>
    <w:basedOn w:val="Heading1"/>
    <w:qFormat/>
    <w:rsid w:val="00712C0D"/>
    <w:rPr>
      <w:color w:val="3EA8CA"/>
      <w:lang w:val="en-US"/>
    </w:rPr>
  </w:style>
  <w:style w:type="paragraph" w:customStyle="1" w:styleId="Items">
    <w:name w:val="Items"/>
    <w:basedOn w:val="BodyText"/>
    <w:qFormat/>
    <w:rsid w:val="006F281F"/>
    <w:pPr>
      <w:numPr>
        <w:numId w:val="1"/>
      </w:numPr>
      <w:spacing w:line="292" w:lineRule="auto"/>
      <w:ind w:left="1440" w:right="855"/>
    </w:pPr>
    <w:rPr>
      <w:color w:val="4A4A49"/>
      <w:w w:val="105"/>
    </w:rPr>
  </w:style>
  <w:style w:type="paragraph" w:styleId="Header">
    <w:name w:val="header"/>
    <w:basedOn w:val="Normal"/>
    <w:link w:val="HeaderChar"/>
    <w:uiPriority w:val="99"/>
    <w:unhideWhenUsed/>
    <w:rsid w:val="006F281F"/>
    <w:pPr>
      <w:tabs>
        <w:tab w:val="center" w:pos="4680"/>
        <w:tab w:val="right" w:pos="9360"/>
      </w:tabs>
    </w:pPr>
  </w:style>
  <w:style w:type="character" w:customStyle="1" w:styleId="HeaderChar">
    <w:name w:val="Header Char"/>
    <w:basedOn w:val="DefaultParagraphFont"/>
    <w:link w:val="Header"/>
    <w:uiPriority w:val="99"/>
    <w:rsid w:val="006F281F"/>
    <w:rPr>
      <w:rFonts w:ascii="Trebuchet MS" w:eastAsia="Times New Roman" w:hAnsi="Trebuchet MS" w:cs="Trebuchet MS"/>
      <w:lang w:val="nl-NL" w:eastAsia="nl-NL"/>
    </w:rPr>
  </w:style>
  <w:style w:type="paragraph" w:styleId="Footer">
    <w:name w:val="footer"/>
    <w:basedOn w:val="Normal"/>
    <w:link w:val="FooterChar"/>
    <w:uiPriority w:val="99"/>
    <w:unhideWhenUsed/>
    <w:rsid w:val="006F281F"/>
    <w:pPr>
      <w:tabs>
        <w:tab w:val="center" w:pos="4680"/>
        <w:tab w:val="right" w:pos="9360"/>
      </w:tabs>
    </w:pPr>
  </w:style>
  <w:style w:type="character" w:customStyle="1" w:styleId="FooterChar">
    <w:name w:val="Footer Char"/>
    <w:basedOn w:val="DefaultParagraphFont"/>
    <w:link w:val="Footer"/>
    <w:uiPriority w:val="99"/>
    <w:rsid w:val="006F281F"/>
    <w:rPr>
      <w:rFonts w:ascii="Trebuchet MS" w:eastAsia="Times New Roman" w:hAnsi="Trebuchet MS" w:cs="Trebuchet MS"/>
      <w:lang w:val="nl-NL" w:eastAsia="nl-NL"/>
    </w:rPr>
  </w:style>
  <w:style w:type="character" w:styleId="UnresolvedMention">
    <w:name w:val="Unresolved Mention"/>
    <w:basedOn w:val="DefaultParagraphFont"/>
    <w:uiPriority w:val="99"/>
    <w:semiHidden/>
    <w:unhideWhenUsed/>
    <w:rsid w:val="00F6667A"/>
    <w:rPr>
      <w:color w:val="605E5C"/>
      <w:shd w:val="clear" w:color="auto" w:fill="E1DFDD"/>
    </w:rPr>
  </w:style>
  <w:style w:type="character" w:styleId="FollowedHyperlink">
    <w:name w:val="FollowedHyperlink"/>
    <w:basedOn w:val="DefaultParagraphFont"/>
    <w:uiPriority w:val="99"/>
    <w:semiHidden/>
    <w:unhideWhenUsed/>
    <w:rsid w:val="003A3C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tolsthoorn@gmai.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mailto:tolsthoorn@gmai.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eo/Library/Group%20Containers/UBF8T346G9.Office/User%20Content.localized/Templates.localized/Stromingen-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Stromingen-2022.dotx</Template>
  <TotalTime>176</TotalTime>
  <Pages>20</Pages>
  <Words>6603</Words>
  <Characters>37641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16</cp:revision>
  <dcterms:created xsi:type="dcterms:W3CDTF">2026-02-10T19:09:00Z</dcterms:created>
  <dcterms:modified xsi:type="dcterms:W3CDTF">2026-02-10T23:30:00Z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